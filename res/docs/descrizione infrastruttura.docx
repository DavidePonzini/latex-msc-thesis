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B32" w:rsidRDefault="00651144" w:rsidP="005B376B">
      <w:pPr>
        <w:pStyle w:val="Titolo1"/>
      </w:pPr>
      <w:r>
        <w:t>Tipologia di ambienti</w:t>
      </w:r>
    </w:p>
    <w:p w:rsidR="00182B32" w:rsidRDefault="00204C6E" w:rsidP="00182B32">
      <w:pPr>
        <w:pStyle w:val="Paragrafoelenco"/>
        <w:numPr>
          <w:ilvl w:val="0"/>
          <w:numId w:val="2"/>
        </w:numPr>
      </w:pPr>
      <w:proofErr w:type="spellStart"/>
      <w:r>
        <w:t>Preproduzione</w:t>
      </w:r>
      <w:proofErr w:type="spellEnd"/>
      <w:r w:rsidR="00D9452F">
        <w:t xml:space="preserve"> serve per il </w:t>
      </w:r>
      <w:r>
        <w:t>20 marzo</w:t>
      </w:r>
      <w:r w:rsidR="00182B32">
        <w:t xml:space="preserve"> </w:t>
      </w:r>
    </w:p>
    <w:p w:rsidR="00FA26F5" w:rsidRPr="00182B32" w:rsidRDefault="00204C6E" w:rsidP="00204C6E">
      <w:pPr>
        <w:pStyle w:val="Paragrafoelenco"/>
        <w:numPr>
          <w:ilvl w:val="0"/>
          <w:numId w:val="2"/>
        </w:numPr>
      </w:pPr>
      <w:r>
        <w:t>Produzione</w:t>
      </w:r>
      <w:r w:rsidR="00182B32">
        <w:t xml:space="preserve"> </w:t>
      </w:r>
      <w:r w:rsidR="00D9452F">
        <w:t>serve per il</w:t>
      </w:r>
      <w:r>
        <w:t xml:space="preserve"> </w:t>
      </w:r>
      <w:r w:rsidR="00D9452F">
        <w:t>28</w:t>
      </w:r>
      <w:r>
        <w:t xml:space="preserve"> </w:t>
      </w:r>
      <w:r w:rsidR="00D9452F">
        <w:t>marzo</w:t>
      </w:r>
    </w:p>
    <w:p w:rsidR="00F43BD5" w:rsidRDefault="00651144" w:rsidP="005B376B">
      <w:pPr>
        <w:pStyle w:val="Titolo1"/>
      </w:pPr>
      <w:r>
        <w:t>Descrizione ambiente</w:t>
      </w:r>
    </w:p>
    <w:p w:rsidR="00D9452F" w:rsidRDefault="00D9452F" w:rsidP="00D9452F"/>
    <w:p w:rsidR="00D9452F" w:rsidRDefault="00D9452F" w:rsidP="00D9452F"/>
    <w:tbl>
      <w:tblPr>
        <w:tblStyle w:val="Grigliatabella"/>
        <w:tblW w:w="10031" w:type="dxa"/>
        <w:tblLook w:val="04A0" w:firstRow="1" w:lastRow="0" w:firstColumn="1" w:lastColumn="0" w:noHBand="0" w:noVBand="1"/>
      </w:tblPr>
      <w:tblGrid>
        <w:gridCol w:w="1460"/>
        <w:gridCol w:w="1608"/>
        <w:gridCol w:w="3844"/>
        <w:gridCol w:w="3119"/>
      </w:tblGrid>
      <w:tr w:rsidR="004E654F" w:rsidRPr="004E654F" w:rsidTr="004E654F">
        <w:tc>
          <w:tcPr>
            <w:tcW w:w="1460" w:type="dxa"/>
          </w:tcPr>
          <w:p w:rsidR="004E654F" w:rsidRPr="004E654F" w:rsidRDefault="004E654F" w:rsidP="00D9452F">
            <w:pPr>
              <w:rPr>
                <w:b/>
                <w:i/>
              </w:rPr>
            </w:pPr>
            <w:r w:rsidRPr="004E654F">
              <w:rPr>
                <w:b/>
                <w:i/>
              </w:rPr>
              <w:t>Ambiente</w:t>
            </w:r>
          </w:p>
        </w:tc>
        <w:tc>
          <w:tcPr>
            <w:tcW w:w="1608" w:type="dxa"/>
          </w:tcPr>
          <w:p w:rsidR="004E654F" w:rsidRPr="004E654F" w:rsidRDefault="004E654F" w:rsidP="00D9452F">
            <w:pPr>
              <w:rPr>
                <w:b/>
              </w:rPr>
            </w:pPr>
            <w:r w:rsidRPr="004E654F">
              <w:rPr>
                <w:b/>
              </w:rPr>
              <w:t>Server/Servizio</w:t>
            </w:r>
          </w:p>
        </w:tc>
        <w:tc>
          <w:tcPr>
            <w:tcW w:w="3844" w:type="dxa"/>
          </w:tcPr>
          <w:p w:rsidR="004E654F" w:rsidRPr="004E654F" w:rsidRDefault="004E654F" w:rsidP="00D9452F">
            <w:pPr>
              <w:rPr>
                <w:b/>
              </w:rPr>
            </w:pPr>
            <w:r w:rsidRPr="004E654F">
              <w:rPr>
                <w:b/>
              </w:rPr>
              <w:t>Descrizione</w:t>
            </w:r>
          </w:p>
        </w:tc>
        <w:tc>
          <w:tcPr>
            <w:tcW w:w="3119" w:type="dxa"/>
          </w:tcPr>
          <w:p w:rsidR="004E654F" w:rsidRPr="004E654F" w:rsidRDefault="004E654F" w:rsidP="00D9452F">
            <w:pPr>
              <w:rPr>
                <w:b/>
              </w:rPr>
            </w:pPr>
            <w:r w:rsidRPr="004E654F">
              <w:rPr>
                <w:b/>
              </w:rPr>
              <w:t>Data per cui serve</w:t>
            </w:r>
          </w:p>
        </w:tc>
      </w:tr>
      <w:tr w:rsidR="004E654F" w:rsidRPr="004E654F" w:rsidTr="004E654F">
        <w:tc>
          <w:tcPr>
            <w:tcW w:w="1460" w:type="dxa"/>
            <w:vMerge w:val="restart"/>
          </w:tcPr>
          <w:p w:rsidR="004E654F" w:rsidRPr="004E654F" w:rsidRDefault="004E654F" w:rsidP="00D9452F">
            <w:pPr>
              <w:rPr>
                <w:i/>
              </w:rPr>
            </w:pPr>
            <w:r w:rsidRPr="004E654F">
              <w:rPr>
                <w:i/>
              </w:rPr>
              <w:t>Test</w:t>
            </w:r>
          </w:p>
        </w:tc>
        <w:tc>
          <w:tcPr>
            <w:tcW w:w="1608" w:type="dxa"/>
          </w:tcPr>
          <w:p w:rsidR="004E654F" w:rsidRDefault="004E654F" w:rsidP="00D9452F">
            <w:proofErr w:type="spellStart"/>
            <w:r w:rsidRPr="00D9452F">
              <w:t>Azure</w:t>
            </w:r>
            <w:proofErr w:type="spellEnd"/>
            <w:r w:rsidRPr="00D9452F">
              <w:br/>
            </w:r>
            <w:proofErr w:type="spellStart"/>
            <w:r w:rsidRPr="00D9452F">
              <w:t>Databricks</w:t>
            </w:r>
            <w:proofErr w:type="spellEnd"/>
          </w:p>
        </w:tc>
        <w:tc>
          <w:tcPr>
            <w:tcW w:w="3844" w:type="dxa"/>
          </w:tcPr>
          <w:p w:rsidR="004E654F" w:rsidRPr="004E654F" w:rsidRDefault="004E654F" w:rsidP="00D9452F">
            <w:pPr>
              <w:rPr>
                <w:lang w:val="en-US"/>
              </w:rPr>
            </w:pPr>
            <w:r w:rsidRPr="004E654F">
              <w:rPr>
                <w:lang w:val="en-US"/>
              </w:rPr>
              <w:t xml:space="preserve">Data Analytics Workload, Premium Tier, 2 D8V3 (8 </w:t>
            </w:r>
            <w:proofErr w:type="spellStart"/>
            <w:r w:rsidRPr="004E654F">
              <w:rPr>
                <w:lang w:val="en-US"/>
              </w:rPr>
              <w:t>vCPU</w:t>
            </w:r>
            <w:proofErr w:type="spellEnd"/>
            <w:r w:rsidRPr="004E654F">
              <w:rPr>
                <w:lang w:val="en-US"/>
              </w:rPr>
              <w:t>(s), 32 GB RAM) x 624 Hours, Pay as you go, 3 DBU x 624 Hours</w:t>
            </w:r>
          </w:p>
        </w:tc>
        <w:tc>
          <w:tcPr>
            <w:tcW w:w="3119" w:type="dxa"/>
          </w:tcPr>
          <w:p w:rsidR="004E654F" w:rsidRPr="004E654F" w:rsidRDefault="004E654F" w:rsidP="00D9452F">
            <w:pPr>
              <w:rPr>
                <w:lang w:val="en-US"/>
              </w:rPr>
            </w:pPr>
            <w:r>
              <w:rPr>
                <w:lang w:val="en-US"/>
              </w:rPr>
              <w:t>20/03/2019</w:t>
            </w:r>
          </w:p>
        </w:tc>
      </w:tr>
      <w:tr w:rsidR="004E654F" w:rsidRPr="004E654F" w:rsidTr="004E654F">
        <w:tc>
          <w:tcPr>
            <w:tcW w:w="1460" w:type="dxa"/>
            <w:vMerge/>
          </w:tcPr>
          <w:p w:rsidR="004E654F" w:rsidRPr="004E654F" w:rsidRDefault="004E654F" w:rsidP="00D9452F">
            <w:pPr>
              <w:rPr>
                <w:i/>
                <w:lang w:val="en-US"/>
              </w:rPr>
            </w:pPr>
          </w:p>
        </w:tc>
        <w:tc>
          <w:tcPr>
            <w:tcW w:w="1608" w:type="dxa"/>
          </w:tcPr>
          <w:p w:rsidR="004E654F" w:rsidRPr="00D9452F" w:rsidRDefault="004E654F" w:rsidP="00D9452F">
            <w:r w:rsidRPr="00D9452F">
              <w:t xml:space="preserve">SQL Data </w:t>
            </w:r>
            <w:proofErr w:type="spellStart"/>
            <w:r w:rsidRPr="00D9452F">
              <w:t>Warehouse</w:t>
            </w:r>
            <w:proofErr w:type="spellEnd"/>
          </w:p>
        </w:tc>
        <w:tc>
          <w:tcPr>
            <w:tcW w:w="3844" w:type="dxa"/>
          </w:tcPr>
          <w:p w:rsidR="004E654F" w:rsidRPr="004E654F" w:rsidRDefault="004E654F" w:rsidP="00D9452F">
            <w:pPr>
              <w:rPr>
                <w:lang w:val="en-US"/>
              </w:rPr>
            </w:pPr>
            <w:r w:rsidRPr="004E654F">
              <w:rPr>
                <w:lang w:val="en-US"/>
              </w:rPr>
              <w:t>Tier: Compute Optimized Gen2, Compute: 300 x 480 Hours, Storage: 1 TB</w:t>
            </w:r>
          </w:p>
        </w:tc>
        <w:tc>
          <w:tcPr>
            <w:tcW w:w="3119" w:type="dxa"/>
          </w:tcPr>
          <w:p w:rsidR="004E654F" w:rsidRPr="004E654F" w:rsidRDefault="004E654F" w:rsidP="00D9452F">
            <w:pPr>
              <w:rPr>
                <w:lang w:val="en-US"/>
              </w:rPr>
            </w:pPr>
            <w:r>
              <w:rPr>
                <w:lang w:val="en-US"/>
              </w:rPr>
              <w:t>20/03/2019</w:t>
            </w:r>
          </w:p>
        </w:tc>
      </w:tr>
      <w:tr w:rsidR="004E654F" w:rsidTr="004E654F">
        <w:tc>
          <w:tcPr>
            <w:tcW w:w="1460" w:type="dxa"/>
            <w:vMerge/>
          </w:tcPr>
          <w:p w:rsidR="004E654F" w:rsidRPr="004E654F" w:rsidRDefault="004E654F" w:rsidP="00D9452F">
            <w:pPr>
              <w:rPr>
                <w:i/>
                <w:lang w:val="en-US"/>
              </w:rPr>
            </w:pPr>
          </w:p>
        </w:tc>
        <w:tc>
          <w:tcPr>
            <w:tcW w:w="1608" w:type="dxa"/>
          </w:tcPr>
          <w:p w:rsidR="004E654F" w:rsidRPr="00D9452F" w:rsidRDefault="004E654F" w:rsidP="00D9452F">
            <w:r w:rsidRPr="00D9452F">
              <w:t>Data Lake Gen2</w:t>
            </w:r>
          </w:p>
        </w:tc>
        <w:tc>
          <w:tcPr>
            <w:tcW w:w="3844" w:type="dxa"/>
          </w:tcPr>
          <w:p w:rsidR="004E654F" w:rsidRDefault="004E654F" w:rsidP="00D9452F">
            <w:r w:rsidRPr="004E654F">
              <w:rPr>
                <w:lang w:val="en-US"/>
              </w:rPr>
              <w:t xml:space="preserve">Data Lake Storage Gen2, Standard, LRS Redundancy, Hot Access Tier, Hierarchical Namespace File Structure, 3 TB Capacity, Write operations: 4 MB x 1,000,000 operations, 1,000,000 List and Create Container Operations, Read operations: 4 MB x 1,000,000 operations, 100,000 Iterative write operations, 1,000,000 Other operations. </w:t>
            </w:r>
            <w:r w:rsidRPr="004E654F">
              <w:t xml:space="preserve">1,000 GB Data </w:t>
            </w:r>
            <w:proofErr w:type="spellStart"/>
            <w:r w:rsidRPr="004E654F">
              <w:t>Retrieval</w:t>
            </w:r>
            <w:proofErr w:type="spellEnd"/>
            <w:r w:rsidRPr="004E654F">
              <w:t>, 1,000 GB Data Write</w:t>
            </w:r>
          </w:p>
        </w:tc>
        <w:tc>
          <w:tcPr>
            <w:tcW w:w="3119" w:type="dxa"/>
          </w:tcPr>
          <w:p w:rsidR="004E654F" w:rsidRDefault="004E654F" w:rsidP="00D9452F">
            <w:r>
              <w:rPr>
                <w:lang w:val="en-US"/>
              </w:rPr>
              <w:t>20/03/2019</w:t>
            </w:r>
          </w:p>
        </w:tc>
      </w:tr>
      <w:tr w:rsidR="004E654F" w:rsidTr="004E654F">
        <w:tc>
          <w:tcPr>
            <w:tcW w:w="1460" w:type="dxa"/>
            <w:vMerge/>
          </w:tcPr>
          <w:p w:rsidR="004E654F" w:rsidRPr="004E654F" w:rsidRDefault="004E654F" w:rsidP="00D9452F">
            <w:pPr>
              <w:rPr>
                <w:i/>
                <w:lang w:val="en-US"/>
              </w:rPr>
            </w:pPr>
          </w:p>
        </w:tc>
        <w:tc>
          <w:tcPr>
            <w:tcW w:w="1608" w:type="dxa"/>
          </w:tcPr>
          <w:p w:rsidR="004E654F" w:rsidRPr="00D9452F" w:rsidRDefault="004E654F" w:rsidP="00D9452F">
            <w:proofErr w:type="spellStart"/>
            <w:r>
              <w:t>Polybase</w:t>
            </w:r>
            <w:proofErr w:type="spellEnd"/>
          </w:p>
        </w:tc>
        <w:tc>
          <w:tcPr>
            <w:tcW w:w="3844" w:type="dxa"/>
          </w:tcPr>
          <w:p w:rsidR="004E654F" w:rsidRPr="004E654F" w:rsidRDefault="004E654F" w:rsidP="004E654F">
            <w:r w:rsidRPr="004E654F">
              <w:t xml:space="preserve">Con Installazione di </w:t>
            </w:r>
            <w:r w:rsidRPr="00D9452F">
              <w:t>Data Lake Gen2</w:t>
            </w:r>
          </w:p>
        </w:tc>
        <w:tc>
          <w:tcPr>
            <w:tcW w:w="3119" w:type="dxa"/>
          </w:tcPr>
          <w:p w:rsidR="004E654F" w:rsidRDefault="004E654F" w:rsidP="00D9452F">
            <w:r>
              <w:rPr>
                <w:lang w:val="en-US"/>
              </w:rPr>
              <w:t>20/03/2019</w:t>
            </w:r>
          </w:p>
        </w:tc>
      </w:tr>
      <w:tr w:rsidR="004E654F" w:rsidRPr="004E654F" w:rsidTr="004E654F">
        <w:tc>
          <w:tcPr>
            <w:tcW w:w="1460" w:type="dxa"/>
            <w:vMerge/>
          </w:tcPr>
          <w:p w:rsidR="004E654F" w:rsidRPr="004E654F" w:rsidRDefault="004E654F" w:rsidP="00D9452F">
            <w:pPr>
              <w:rPr>
                <w:i/>
              </w:rPr>
            </w:pPr>
          </w:p>
        </w:tc>
        <w:tc>
          <w:tcPr>
            <w:tcW w:w="1608" w:type="dxa"/>
          </w:tcPr>
          <w:p w:rsidR="004E654F" w:rsidRPr="00D9452F" w:rsidRDefault="004E654F" w:rsidP="00D9452F">
            <w:r w:rsidRPr="00D9452F">
              <w:t>Analysis</w:t>
            </w:r>
            <w:r w:rsidRPr="00D9452F">
              <w:br/>
              <w:t>Services</w:t>
            </w:r>
          </w:p>
        </w:tc>
        <w:tc>
          <w:tcPr>
            <w:tcW w:w="3844" w:type="dxa"/>
          </w:tcPr>
          <w:p w:rsidR="004E654F" w:rsidRPr="004E654F" w:rsidRDefault="004E654F" w:rsidP="00D9452F">
            <w:pPr>
              <w:rPr>
                <w:lang w:val="en-US"/>
              </w:rPr>
            </w:pPr>
            <w:r w:rsidRPr="004E654F">
              <w:rPr>
                <w:lang w:val="en-US"/>
              </w:rPr>
              <w:t>Standard S2 (Hours), 1 Instance(s), 360 Hours</w:t>
            </w:r>
          </w:p>
        </w:tc>
        <w:tc>
          <w:tcPr>
            <w:tcW w:w="3119" w:type="dxa"/>
          </w:tcPr>
          <w:p w:rsidR="004E654F" w:rsidRPr="004E654F" w:rsidRDefault="004E654F" w:rsidP="00D9452F">
            <w:pPr>
              <w:rPr>
                <w:lang w:val="en-US"/>
              </w:rPr>
            </w:pPr>
            <w:r>
              <w:rPr>
                <w:lang w:val="en-US"/>
              </w:rPr>
              <w:t>17/04/2019</w:t>
            </w:r>
          </w:p>
        </w:tc>
      </w:tr>
      <w:tr w:rsidR="004E654F" w:rsidRPr="004E654F" w:rsidTr="004E654F">
        <w:tc>
          <w:tcPr>
            <w:tcW w:w="1460" w:type="dxa"/>
            <w:vMerge/>
          </w:tcPr>
          <w:p w:rsidR="004E654F" w:rsidRPr="004E654F" w:rsidRDefault="004E654F" w:rsidP="00D9452F">
            <w:pPr>
              <w:rPr>
                <w:i/>
                <w:lang w:val="en-US"/>
              </w:rPr>
            </w:pPr>
          </w:p>
        </w:tc>
        <w:tc>
          <w:tcPr>
            <w:tcW w:w="1608" w:type="dxa"/>
          </w:tcPr>
          <w:p w:rsidR="004E654F" w:rsidRPr="00D9452F" w:rsidRDefault="004E654F" w:rsidP="00D9452F">
            <w:r w:rsidRPr="00D9452F">
              <w:t xml:space="preserve">Data </w:t>
            </w:r>
            <w:r w:rsidRPr="00D9452F">
              <w:rPr>
                <w:lang w:val="en-GB"/>
              </w:rPr>
              <w:t>Scientist</w:t>
            </w:r>
          </w:p>
          <w:p w:rsidR="004E654F" w:rsidRPr="00D9452F" w:rsidRDefault="004E654F" w:rsidP="00D9452F">
            <w:r w:rsidRPr="00D9452F">
              <w:rPr>
                <w:lang w:val="en-US"/>
              </w:rPr>
              <w:t>Virtual Machine</w:t>
            </w:r>
          </w:p>
        </w:tc>
        <w:tc>
          <w:tcPr>
            <w:tcW w:w="3844" w:type="dxa"/>
          </w:tcPr>
          <w:p w:rsidR="004E654F" w:rsidRPr="004E654F" w:rsidRDefault="004E654F" w:rsidP="00D9452F">
            <w:pPr>
              <w:rPr>
                <w:lang w:val="en-US"/>
              </w:rPr>
            </w:pPr>
            <w:r w:rsidRPr="004E654F">
              <w:rPr>
                <w:lang w:val="en-US"/>
              </w:rPr>
              <w:t xml:space="preserve">1 DS3 v2 (4 </w:t>
            </w:r>
            <w:proofErr w:type="spellStart"/>
            <w:r w:rsidRPr="004E654F">
              <w:rPr>
                <w:lang w:val="en-US"/>
              </w:rPr>
              <w:t>vCPU</w:t>
            </w:r>
            <w:proofErr w:type="spellEnd"/>
            <w:r w:rsidRPr="004E654F">
              <w:rPr>
                <w:lang w:val="en-US"/>
              </w:rPr>
              <w:t>(s), 14 GB RAM) x 720 Hours; Windows – (OS Only); Pay as you go; 0 managed OS disks – S4, 100 transaction units</w:t>
            </w:r>
          </w:p>
        </w:tc>
        <w:tc>
          <w:tcPr>
            <w:tcW w:w="3119" w:type="dxa"/>
          </w:tcPr>
          <w:p w:rsidR="004E654F" w:rsidRPr="004E654F" w:rsidRDefault="004E654F" w:rsidP="00D9452F">
            <w:pPr>
              <w:rPr>
                <w:lang w:val="en-US"/>
              </w:rPr>
            </w:pPr>
            <w:r>
              <w:rPr>
                <w:lang w:val="en-US"/>
              </w:rPr>
              <w:t>20/03/2019</w:t>
            </w:r>
          </w:p>
        </w:tc>
      </w:tr>
      <w:tr w:rsidR="004E654F" w:rsidRPr="004E654F" w:rsidTr="004E654F">
        <w:tc>
          <w:tcPr>
            <w:tcW w:w="1460" w:type="dxa"/>
          </w:tcPr>
          <w:p w:rsidR="004E654F" w:rsidRPr="004E654F" w:rsidRDefault="004E654F" w:rsidP="00D9452F">
            <w:pPr>
              <w:rPr>
                <w:i/>
              </w:rPr>
            </w:pPr>
            <w:r w:rsidRPr="004E654F">
              <w:rPr>
                <w:i/>
              </w:rPr>
              <w:t>Produzione</w:t>
            </w:r>
          </w:p>
        </w:tc>
        <w:tc>
          <w:tcPr>
            <w:tcW w:w="1608" w:type="dxa"/>
          </w:tcPr>
          <w:p w:rsidR="004E654F" w:rsidRDefault="004E654F" w:rsidP="006719CF">
            <w:proofErr w:type="spellStart"/>
            <w:r w:rsidRPr="00D9452F">
              <w:t>Azure</w:t>
            </w:r>
            <w:proofErr w:type="spellEnd"/>
            <w:r w:rsidRPr="00D9452F">
              <w:br/>
            </w:r>
            <w:proofErr w:type="spellStart"/>
            <w:r w:rsidRPr="00D9452F">
              <w:t>Databricks</w:t>
            </w:r>
            <w:proofErr w:type="spellEnd"/>
          </w:p>
        </w:tc>
        <w:tc>
          <w:tcPr>
            <w:tcW w:w="3844" w:type="dxa"/>
          </w:tcPr>
          <w:p w:rsidR="004E654F" w:rsidRPr="004E654F" w:rsidRDefault="004E654F" w:rsidP="006719CF">
            <w:r>
              <w:t xml:space="preserve">Tipologia come in test ma </w:t>
            </w:r>
            <w:r w:rsidRPr="004E654F">
              <w:t xml:space="preserve">In attesa specifiche riguardo al </w:t>
            </w:r>
            <w:r>
              <w:t>dimensionamento</w:t>
            </w:r>
          </w:p>
        </w:tc>
        <w:tc>
          <w:tcPr>
            <w:tcW w:w="3119" w:type="dxa"/>
          </w:tcPr>
          <w:p w:rsidR="004E654F" w:rsidRPr="004E654F" w:rsidRDefault="004E654F" w:rsidP="006719CF">
            <w:r>
              <w:t>28/03/2019</w:t>
            </w:r>
          </w:p>
        </w:tc>
      </w:tr>
      <w:tr w:rsidR="004E654F" w:rsidRPr="004E654F" w:rsidTr="004E654F">
        <w:tc>
          <w:tcPr>
            <w:tcW w:w="1460" w:type="dxa"/>
          </w:tcPr>
          <w:p w:rsidR="004E654F" w:rsidRPr="004E654F" w:rsidRDefault="004E654F" w:rsidP="00D9452F">
            <w:pPr>
              <w:rPr>
                <w:i/>
              </w:rPr>
            </w:pPr>
          </w:p>
        </w:tc>
        <w:tc>
          <w:tcPr>
            <w:tcW w:w="1608" w:type="dxa"/>
          </w:tcPr>
          <w:p w:rsidR="004E654F" w:rsidRPr="00D9452F" w:rsidRDefault="004E654F" w:rsidP="006719CF">
            <w:r w:rsidRPr="00D9452F">
              <w:t xml:space="preserve">SQL Data </w:t>
            </w:r>
            <w:proofErr w:type="spellStart"/>
            <w:r w:rsidRPr="00D9452F">
              <w:t>Warehouse</w:t>
            </w:r>
            <w:proofErr w:type="spellEnd"/>
          </w:p>
        </w:tc>
        <w:tc>
          <w:tcPr>
            <w:tcW w:w="3844" w:type="dxa"/>
          </w:tcPr>
          <w:p w:rsidR="004E654F" w:rsidRPr="004E654F" w:rsidRDefault="004E654F" w:rsidP="006719CF">
            <w:pPr>
              <w:rPr>
                <w:lang w:val="en-US"/>
              </w:rPr>
            </w:pPr>
          </w:p>
        </w:tc>
        <w:tc>
          <w:tcPr>
            <w:tcW w:w="3119" w:type="dxa"/>
          </w:tcPr>
          <w:p w:rsidR="004E654F" w:rsidRDefault="004E654F">
            <w:r w:rsidRPr="00BF4641">
              <w:t>28/03/2019</w:t>
            </w:r>
          </w:p>
        </w:tc>
      </w:tr>
      <w:tr w:rsidR="004E654F" w:rsidTr="004E654F">
        <w:tc>
          <w:tcPr>
            <w:tcW w:w="1460" w:type="dxa"/>
          </w:tcPr>
          <w:p w:rsidR="004E654F" w:rsidRPr="004E654F" w:rsidRDefault="004E654F" w:rsidP="00D9452F">
            <w:pPr>
              <w:rPr>
                <w:i/>
                <w:lang w:val="en-US"/>
              </w:rPr>
            </w:pPr>
          </w:p>
        </w:tc>
        <w:tc>
          <w:tcPr>
            <w:tcW w:w="1608" w:type="dxa"/>
          </w:tcPr>
          <w:p w:rsidR="004E654F" w:rsidRPr="00D9452F" w:rsidRDefault="004E654F" w:rsidP="006719CF">
            <w:r w:rsidRPr="00D9452F">
              <w:t>Data Lake Gen2</w:t>
            </w:r>
          </w:p>
        </w:tc>
        <w:tc>
          <w:tcPr>
            <w:tcW w:w="3844" w:type="dxa"/>
          </w:tcPr>
          <w:p w:rsidR="004E654F" w:rsidRDefault="004E654F" w:rsidP="006719CF"/>
        </w:tc>
        <w:tc>
          <w:tcPr>
            <w:tcW w:w="3119" w:type="dxa"/>
          </w:tcPr>
          <w:p w:rsidR="004E654F" w:rsidRDefault="004E654F">
            <w:r w:rsidRPr="00BF4641">
              <w:t>28/03/2019</w:t>
            </w:r>
          </w:p>
        </w:tc>
      </w:tr>
      <w:tr w:rsidR="004E654F" w:rsidTr="004E654F">
        <w:tc>
          <w:tcPr>
            <w:tcW w:w="1460" w:type="dxa"/>
          </w:tcPr>
          <w:p w:rsidR="004E654F" w:rsidRPr="004E654F" w:rsidRDefault="004E654F" w:rsidP="00D9452F">
            <w:pPr>
              <w:rPr>
                <w:i/>
              </w:rPr>
            </w:pPr>
          </w:p>
        </w:tc>
        <w:tc>
          <w:tcPr>
            <w:tcW w:w="1608" w:type="dxa"/>
          </w:tcPr>
          <w:p w:rsidR="004E654F" w:rsidRPr="00D9452F" w:rsidRDefault="004E654F" w:rsidP="006719CF">
            <w:proofErr w:type="spellStart"/>
            <w:r>
              <w:t>Polybase</w:t>
            </w:r>
            <w:proofErr w:type="spellEnd"/>
          </w:p>
        </w:tc>
        <w:tc>
          <w:tcPr>
            <w:tcW w:w="3844" w:type="dxa"/>
          </w:tcPr>
          <w:p w:rsidR="004E654F" w:rsidRPr="004E654F" w:rsidRDefault="004E654F" w:rsidP="006719CF"/>
        </w:tc>
        <w:tc>
          <w:tcPr>
            <w:tcW w:w="3119" w:type="dxa"/>
          </w:tcPr>
          <w:p w:rsidR="004E654F" w:rsidRDefault="004E654F">
            <w:r w:rsidRPr="00BF4641">
              <w:t>28/03/2019</w:t>
            </w:r>
          </w:p>
        </w:tc>
      </w:tr>
      <w:tr w:rsidR="004E654F" w:rsidRPr="004E654F" w:rsidTr="004E654F">
        <w:tc>
          <w:tcPr>
            <w:tcW w:w="1460" w:type="dxa"/>
          </w:tcPr>
          <w:p w:rsidR="004E654F" w:rsidRPr="004E654F" w:rsidRDefault="004E654F" w:rsidP="00D9452F">
            <w:pPr>
              <w:rPr>
                <w:i/>
              </w:rPr>
            </w:pPr>
          </w:p>
        </w:tc>
        <w:tc>
          <w:tcPr>
            <w:tcW w:w="1608" w:type="dxa"/>
          </w:tcPr>
          <w:p w:rsidR="004E654F" w:rsidRPr="00D9452F" w:rsidRDefault="004E654F" w:rsidP="006719CF">
            <w:r w:rsidRPr="00D9452F">
              <w:t>Analysis</w:t>
            </w:r>
            <w:r w:rsidRPr="00D9452F">
              <w:br/>
              <w:t>Services</w:t>
            </w:r>
          </w:p>
        </w:tc>
        <w:tc>
          <w:tcPr>
            <w:tcW w:w="3844" w:type="dxa"/>
          </w:tcPr>
          <w:p w:rsidR="004E654F" w:rsidRPr="004E654F" w:rsidRDefault="004E654F" w:rsidP="006719CF">
            <w:pPr>
              <w:rPr>
                <w:lang w:val="en-US"/>
              </w:rPr>
            </w:pPr>
          </w:p>
        </w:tc>
        <w:tc>
          <w:tcPr>
            <w:tcW w:w="3119" w:type="dxa"/>
          </w:tcPr>
          <w:p w:rsidR="004E654F" w:rsidRDefault="004E654F">
            <w:r>
              <w:t>14/05/2019</w:t>
            </w:r>
          </w:p>
        </w:tc>
      </w:tr>
      <w:tr w:rsidR="004E654F" w:rsidRPr="004E654F" w:rsidTr="004E654F">
        <w:tc>
          <w:tcPr>
            <w:tcW w:w="1460" w:type="dxa"/>
          </w:tcPr>
          <w:p w:rsidR="004E654F" w:rsidRPr="004E654F" w:rsidRDefault="004E654F" w:rsidP="00D9452F">
            <w:pPr>
              <w:rPr>
                <w:i/>
                <w:lang w:val="en-US"/>
              </w:rPr>
            </w:pPr>
          </w:p>
        </w:tc>
        <w:tc>
          <w:tcPr>
            <w:tcW w:w="1608" w:type="dxa"/>
          </w:tcPr>
          <w:p w:rsidR="004E654F" w:rsidRPr="00D9452F" w:rsidRDefault="004E654F" w:rsidP="006719CF">
            <w:r w:rsidRPr="00D9452F">
              <w:t xml:space="preserve">Data </w:t>
            </w:r>
            <w:r w:rsidRPr="00D9452F">
              <w:rPr>
                <w:lang w:val="en-GB"/>
              </w:rPr>
              <w:t>Scientist</w:t>
            </w:r>
          </w:p>
          <w:p w:rsidR="004E654F" w:rsidRPr="00D9452F" w:rsidRDefault="004E654F" w:rsidP="006719CF">
            <w:r w:rsidRPr="00D9452F">
              <w:rPr>
                <w:lang w:val="en-US"/>
              </w:rPr>
              <w:t>Virtual Machine</w:t>
            </w:r>
          </w:p>
        </w:tc>
        <w:tc>
          <w:tcPr>
            <w:tcW w:w="3844" w:type="dxa"/>
          </w:tcPr>
          <w:p w:rsidR="004E654F" w:rsidRPr="004E654F" w:rsidRDefault="004E654F" w:rsidP="006719CF">
            <w:pPr>
              <w:rPr>
                <w:lang w:val="en-US"/>
              </w:rPr>
            </w:pPr>
          </w:p>
        </w:tc>
        <w:tc>
          <w:tcPr>
            <w:tcW w:w="3119" w:type="dxa"/>
          </w:tcPr>
          <w:p w:rsidR="004E654F" w:rsidRDefault="004E654F">
            <w:r w:rsidRPr="00BF4641">
              <w:t>28/03/2019</w:t>
            </w:r>
          </w:p>
        </w:tc>
      </w:tr>
      <w:tr w:rsidR="004E654F" w:rsidTr="004E654F">
        <w:tc>
          <w:tcPr>
            <w:tcW w:w="1460" w:type="dxa"/>
          </w:tcPr>
          <w:p w:rsidR="004E654F" w:rsidRPr="004E654F" w:rsidRDefault="004E654F" w:rsidP="00D9452F">
            <w:pPr>
              <w:rPr>
                <w:i/>
              </w:rPr>
            </w:pPr>
            <w:r w:rsidRPr="004E654F">
              <w:rPr>
                <w:i/>
              </w:rPr>
              <w:t>UAT</w:t>
            </w:r>
          </w:p>
        </w:tc>
        <w:tc>
          <w:tcPr>
            <w:tcW w:w="1608" w:type="dxa"/>
          </w:tcPr>
          <w:p w:rsidR="004E654F" w:rsidRDefault="004E654F" w:rsidP="00D9452F">
            <w:r>
              <w:t>TBD</w:t>
            </w:r>
          </w:p>
        </w:tc>
        <w:tc>
          <w:tcPr>
            <w:tcW w:w="3844" w:type="dxa"/>
          </w:tcPr>
          <w:p w:rsidR="004E654F" w:rsidRDefault="004E654F" w:rsidP="00D9452F">
            <w:r>
              <w:t>TBD</w:t>
            </w:r>
          </w:p>
        </w:tc>
        <w:tc>
          <w:tcPr>
            <w:tcW w:w="3119" w:type="dxa"/>
          </w:tcPr>
          <w:p w:rsidR="004E654F" w:rsidRDefault="004E654F" w:rsidP="00D9452F">
            <w:r>
              <w:t>TBD</w:t>
            </w:r>
          </w:p>
        </w:tc>
      </w:tr>
    </w:tbl>
    <w:p w:rsidR="00D9452F" w:rsidRPr="00D9452F" w:rsidRDefault="00D9452F" w:rsidP="00D9452F"/>
    <w:p w:rsidR="005B376B" w:rsidRDefault="005B376B" w:rsidP="00F5331D">
      <w:pPr>
        <w:pStyle w:val="Paragrafoelenco"/>
        <w:numPr>
          <w:ilvl w:val="0"/>
          <w:numId w:val="1"/>
        </w:numPr>
      </w:pPr>
      <w:proofErr w:type="spellStart"/>
      <w:r>
        <w:t>Azure</w:t>
      </w:r>
      <w:proofErr w:type="spellEnd"/>
      <w:r>
        <w:t xml:space="preserve"> </w:t>
      </w:r>
      <w:proofErr w:type="spellStart"/>
      <w:r>
        <w:t>Databricks</w:t>
      </w:r>
      <w:proofErr w:type="spellEnd"/>
      <w:r w:rsidR="00F5331D">
        <w:t xml:space="preserve">  (</w:t>
      </w:r>
      <w:r>
        <w:t>Fase di ETL</w:t>
      </w:r>
      <w:r w:rsidR="00F5331D">
        <w:t>)</w:t>
      </w:r>
    </w:p>
    <w:p w:rsidR="00521AAE" w:rsidRDefault="00AF2133" w:rsidP="00AF2133">
      <w:pPr>
        <w:pStyle w:val="Paragrafoelenco"/>
        <w:numPr>
          <w:ilvl w:val="1"/>
          <w:numId w:val="1"/>
        </w:numPr>
      </w:pPr>
      <w:r>
        <w:t xml:space="preserve">Premium </w:t>
      </w:r>
      <w:proofErr w:type="spellStart"/>
      <w:r w:rsidR="00521AAE">
        <w:t>Tier</w:t>
      </w:r>
      <w:proofErr w:type="spellEnd"/>
    </w:p>
    <w:p w:rsidR="00FC79EF" w:rsidRPr="00667A7D" w:rsidRDefault="00FC79EF" w:rsidP="00667A7D">
      <w:pPr>
        <w:pStyle w:val="Paragrafoelenco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Specifiche</w:t>
      </w:r>
      <w:proofErr w:type="spellEnd"/>
    </w:p>
    <w:p w:rsidR="00FC79EF" w:rsidRDefault="00FC79EF" w:rsidP="00FC79EF">
      <w:pPr>
        <w:pStyle w:val="Paragrafoelenco"/>
        <w:numPr>
          <w:ilvl w:val="2"/>
          <w:numId w:val="1"/>
        </w:numPr>
        <w:rPr>
          <w:lang w:val="en-US"/>
        </w:rPr>
      </w:pPr>
      <w:r w:rsidRPr="00FC79EF">
        <w:rPr>
          <w:lang w:val="en-US"/>
        </w:rPr>
        <w:t>2 D8V3 (8 v</w:t>
      </w:r>
      <w:r>
        <w:rPr>
          <w:lang w:val="en-US"/>
        </w:rPr>
        <w:t>CPU(s), 32 GB RAM) x 624 Hours</w:t>
      </w:r>
    </w:p>
    <w:p w:rsidR="00FC79EF" w:rsidRDefault="00FC79EF" w:rsidP="00FC79EF">
      <w:pPr>
        <w:pStyle w:val="Paragrafoelenco"/>
        <w:numPr>
          <w:ilvl w:val="2"/>
          <w:numId w:val="1"/>
        </w:numPr>
        <w:rPr>
          <w:lang w:val="en-US"/>
        </w:rPr>
      </w:pPr>
      <w:r w:rsidRPr="00FC79EF">
        <w:rPr>
          <w:lang w:val="en-US"/>
        </w:rPr>
        <w:t>3 DBU x 624 Hours</w:t>
      </w:r>
    </w:p>
    <w:p w:rsidR="00FC79EF" w:rsidRPr="00FC79EF" w:rsidRDefault="00FC79EF" w:rsidP="00FC79EF">
      <w:pPr>
        <w:pStyle w:val="Paragrafoelenco"/>
        <w:numPr>
          <w:ilvl w:val="1"/>
          <w:numId w:val="1"/>
        </w:numPr>
      </w:pPr>
      <w:r w:rsidRPr="00FC79EF">
        <w:t>Da prevedere attività per la connessione con sistemi on-premise</w:t>
      </w:r>
    </w:p>
    <w:p w:rsidR="005B376B" w:rsidRDefault="005B376B" w:rsidP="005B376B">
      <w:pPr>
        <w:pStyle w:val="Paragrafoelenco"/>
        <w:numPr>
          <w:ilvl w:val="0"/>
          <w:numId w:val="1"/>
        </w:numPr>
      </w:pPr>
      <w:proofErr w:type="spellStart"/>
      <w:r>
        <w:t>Azure</w:t>
      </w:r>
      <w:proofErr w:type="spellEnd"/>
      <w:r>
        <w:t xml:space="preserve"> Data Lake Gen2</w:t>
      </w:r>
    </w:p>
    <w:p w:rsidR="00AF2133" w:rsidRDefault="00AF2133" w:rsidP="005B376B">
      <w:pPr>
        <w:pStyle w:val="Paragrafoelenco"/>
        <w:numPr>
          <w:ilvl w:val="1"/>
          <w:numId w:val="1"/>
        </w:numPr>
      </w:pPr>
      <w:r w:rsidRPr="00AF2133">
        <w:rPr>
          <w:lang w:val="en-US"/>
        </w:rPr>
        <w:t>Hot Access Tier</w:t>
      </w:r>
    </w:p>
    <w:p w:rsidR="00667A7D" w:rsidRDefault="00667A7D" w:rsidP="005B376B">
      <w:pPr>
        <w:pStyle w:val="Paragrafoelenco"/>
        <w:numPr>
          <w:ilvl w:val="1"/>
          <w:numId w:val="1"/>
        </w:numPr>
      </w:pPr>
      <w:r>
        <w:t>Specifiche</w:t>
      </w:r>
    </w:p>
    <w:p w:rsidR="00521AAE" w:rsidRDefault="00521AAE" w:rsidP="00667A7D">
      <w:pPr>
        <w:pStyle w:val="Paragrafoelenco"/>
        <w:numPr>
          <w:ilvl w:val="2"/>
          <w:numId w:val="1"/>
        </w:numPr>
      </w:pPr>
      <w:r>
        <w:t>Storage</w:t>
      </w:r>
    </w:p>
    <w:p w:rsidR="00521AAE" w:rsidRDefault="00521AAE" w:rsidP="00667A7D">
      <w:pPr>
        <w:pStyle w:val="Paragrafoelenco"/>
        <w:numPr>
          <w:ilvl w:val="3"/>
          <w:numId w:val="1"/>
        </w:numPr>
      </w:pPr>
      <w:r>
        <w:t>3 TB</w:t>
      </w:r>
    </w:p>
    <w:p w:rsidR="00667A7D" w:rsidRDefault="00667A7D" w:rsidP="00667A7D">
      <w:pPr>
        <w:pStyle w:val="Paragrafoelenco"/>
        <w:numPr>
          <w:ilvl w:val="2"/>
          <w:numId w:val="1"/>
        </w:numPr>
      </w:pPr>
      <w:r w:rsidRPr="00667A7D">
        <w:rPr>
          <w:lang w:val="en-US"/>
        </w:rPr>
        <w:t>Write o</w:t>
      </w:r>
      <w:proofErr w:type="spellStart"/>
      <w:r>
        <w:t>perations</w:t>
      </w:r>
      <w:proofErr w:type="spellEnd"/>
    </w:p>
    <w:p w:rsidR="00667A7D" w:rsidRDefault="00667A7D" w:rsidP="00667A7D">
      <w:pPr>
        <w:pStyle w:val="Paragrafoelenco"/>
        <w:numPr>
          <w:ilvl w:val="3"/>
          <w:numId w:val="1"/>
        </w:numPr>
        <w:rPr>
          <w:lang w:val="en-US"/>
        </w:rPr>
      </w:pPr>
      <w:r>
        <w:rPr>
          <w:lang w:val="en-US"/>
        </w:rPr>
        <w:t>4 MB x 1,000,000 operations</w:t>
      </w:r>
    </w:p>
    <w:p w:rsidR="00667A7D" w:rsidRPr="00521AAE" w:rsidRDefault="00667A7D" w:rsidP="00667A7D">
      <w:pPr>
        <w:pStyle w:val="Paragrafoelenco"/>
        <w:numPr>
          <w:ilvl w:val="3"/>
          <w:numId w:val="1"/>
        </w:numPr>
        <w:rPr>
          <w:lang w:val="en-US"/>
        </w:rPr>
      </w:pPr>
      <w:r w:rsidRPr="00521AAE">
        <w:rPr>
          <w:lang w:val="en-US"/>
        </w:rPr>
        <w:t>1,000,000 List and Create Container Operation</w:t>
      </w:r>
      <w:r>
        <w:rPr>
          <w:lang w:val="en-US"/>
        </w:rPr>
        <w:t>s</w:t>
      </w:r>
    </w:p>
    <w:p w:rsidR="00667A7D" w:rsidRDefault="00667A7D" w:rsidP="00667A7D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>Read operations</w:t>
      </w:r>
    </w:p>
    <w:p w:rsidR="00667A7D" w:rsidRDefault="00667A7D" w:rsidP="00667A7D">
      <w:pPr>
        <w:pStyle w:val="Paragrafoelenco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 4 MB x 1,000,000 operations</w:t>
      </w:r>
    </w:p>
    <w:p w:rsidR="00667A7D" w:rsidRDefault="00667A7D" w:rsidP="00667A7D">
      <w:pPr>
        <w:pStyle w:val="Paragrafoelenco"/>
        <w:numPr>
          <w:ilvl w:val="3"/>
          <w:numId w:val="1"/>
        </w:numPr>
        <w:rPr>
          <w:lang w:val="en-US"/>
        </w:rPr>
      </w:pPr>
      <w:r w:rsidRPr="00521AAE">
        <w:rPr>
          <w:lang w:val="en-US"/>
        </w:rPr>
        <w:t xml:space="preserve"> 100</w:t>
      </w:r>
      <w:r>
        <w:rPr>
          <w:lang w:val="en-US"/>
        </w:rPr>
        <w:t>,000 Iterative write operations</w:t>
      </w:r>
    </w:p>
    <w:p w:rsidR="00667A7D" w:rsidRDefault="00667A7D" w:rsidP="00667A7D">
      <w:pPr>
        <w:pStyle w:val="Paragrafoelenco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 1,000,000 Other operations</w:t>
      </w:r>
    </w:p>
    <w:p w:rsidR="00667A7D" w:rsidRDefault="00667A7D" w:rsidP="00667A7D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1,000 GB Data Retrieval</w:t>
      </w:r>
    </w:p>
    <w:p w:rsidR="00667A7D" w:rsidRPr="00667A7D" w:rsidRDefault="00667A7D" w:rsidP="00667A7D">
      <w:pPr>
        <w:pStyle w:val="Paragrafoelenco"/>
        <w:numPr>
          <w:ilvl w:val="2"/>
          <w:numId w:val="1"/>
        </w:numPr>
        <w:rPr>
          <w:lang w:val="en-US"/>
        </w:rPr>
      </w:pPr>
      <w:r w:rsidRPr="00521AAE">
        <w:rPr>
          <w:lang w:val="en-US"/>
        </w:rPr>
        <w:t>1,000 GB Data Write</w:t>
      </w:r>
    </w:p>
    <w:p w:rsidR="00521AAE" w:rsidRDefault="00521AAE" w:rsidP="00AF2133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>LRS Redundancy</w:t>
      </w:r>
    </w:p>
    <w:p w:rsidR="00521AAE" w:rsidRDefault="00521AAE" w:rsidP="00AF2133">
      <w:pPr>
        <w:pStyle w:val="Paragrafoelenco"/>
        <w:numPr>
          <w:ilvl w:val="2"/>
          <w:numId w:val="1"/>
        </w:numPr>
        <w:rPr>
          <w:lang w:val="en-US"/>
        </w:rPr>
      </w:pPr>
      <w:r w:rsidRPr="00521AAE">
        <w:rPr>
          <w:lang w:val="en-US"/>
        </w:rPr>
        <w:t>Hierarc</w:t>
      </w:r>
      <w:r>
        <w:rPr>
          <w:lang w:val="en-US"/>
        </w:rPr>
        <w:t>hical Namespace File Structure</w:t>
      </w:r>
    </w:p>
    <w:p w:rsidR="005B376B" w:rsidRPr="00667A7D" w:rsidRDefault="005B376B" w:rsidP="00FC79EF">
      <w:pPr>
        <w:pStyle w:val="Paragrafoelenco"/>
        <w:numPr>
          <w:ilvl w:val="0"/>
          <w:numId w:val="1"/>
        </w:numPr>
        <w:rPr>
          <w:lang w:val="en-US"/>
        </w:rPr>
      </w:pPr>
      <w:r w:rsidRPr="00667A7D">
        <w:rPr>
          <w:lang w:val="en-US"/>
        </w:rPr>
        <w:t>Azure SQL Data Warehouse</w:t>
      </w:r>
    </w:p>
    <w:p w:rsidR="00521AAE" w:rsidRPr="00AF2133" w:rsidRDefault="00AF2133" w:rsidP="00AF2133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Compute Optimized Gen2 </w:t>
      </w:r>
      <w:r w:rsidR="00521AAE" w:rsidRPr="00AF2133">
        <w:rPr>
          <w:lang w:val="en-US"/>
        </w:rPr>
        <w:t>Tier</w:t>
      </w:r>
    </w:p>
    <w:p w:rsidR="00AF2133" w:rsidRDefault="00AF2133" w:rsidP="00521AAE">
      <w:pPr>
        <w:pStyle w:val="Paragrafoelenco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Specifiche</w:t>
      </w:r>
      <w:proofErr w:type="spellEnd"/>
    </w:p>
    <w:p w:rsidR="00521AAE" w:rsidRDefault="00521AAE" w:rsidP="00AF2133">
      <w:pPr>
        <w:pStyle w:val="Paragrafoelenco"/>
        <w:numPr>
          <w:ilvl w:val="2"/>
          <w:numId w:val="1"/>
        </w:numPr>
        <w:rPr>
          <w:lang w:val="en-US"/>
        </w:rPr>
      </w:pPr>
      <w:proofErr w:type="spellStart"/>
      <w:r>
        <w:rPr>
          <w:lang w:val="en-US"/>
        </w:rPr>
        <w:t>Computazione</w:t>
      </w:r>
      <w:proofErr w:type="spellEnd"/>
    </w:p>
    <w:p w:rsidR="00521AAE" w:rsidRDefault="00521AAE" w:rsidP="00AF2133">
      <w:pPr>
        <w:pStyle w:val="Paragrafoelenco"/>
        <w:numPr>
          <w:ilvl w:val="3"/>
          <w:numId w:val="1"/>
        </w:numPr>
        <w:rPr>
          <w:lang w:val="en-US"/>
        </w:rPr>
      </w:pPr>
      <w:r>
        <w:rPr>
          <w:lang w:val="en-US"/>
        </w:rPr>
        <w:t>300 x 480 Hours</w:t>
      </w:r>
    </w:p>
    <w:p w:rsidR="00521AAE" w:rsidRDefault="00521AAE" w:rsidP="00AF2133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>Storage</w:t>
      </w:r>
    </w:p>
    <w:p w:rsidR="00521AAE" w:rsidRPr="00FC79EF" w:rsidRDefault="00521AAE" w:rsidP="00AF2133">
      <w:pPr>
        <w:pStyle w:val="Paragrafoelenco"/>
        <w:numPr>
          <w:ilvl w:val="3"/>
          <w:numId w:val="1"/>
        </w:numPr>
        <w:rPr>
          <w:lang w:val="en-US"/>
        </w:rPr>
      </w:pPr>
      <w:r w:rsidRPr="00FC79EF">
        <w:rPr>
          <w:lang w:val="en-US"/>
        </w:rPr>
        <w:t>1 TB</w:t>
      </w:r>
    </w:p>
    <w:p w:rsidR="00521AAE" w:rsidRDefault="00521AAE" w:rsidP="00AF2133">
      <w:pPr>
        <w:pStyle w:val="Paragrafoelenco"/>
        <w:numPr>
          <w:ilvl w:val="2"/>
          <w:numId w:val="1"/>
        </w:numPr>
      </w:pPr>
      <w:proofErr w:type="spellStart"/>
      <w:r w:rsidRPr="00FC79EF">
        <w:t>Max</w:t>
      </w:r>
      <w:proofErr w:type="spellEnd"/>
      <w:r w:rsidRPr="00FC79EF">
        <w:t xml:space="preserve"> 12 </w:t>
      </w:r>
      <w:proofErr w:type="spellStart"/>
      <w:r w:rsidRPr="00FC79EF">
        <w:t>query</w:t>
      </w:r>
      <w:proofErr w:type="spellEnd"/>
      <w:r w:rsidRPr="00FC79EF">
        <w:t xml:space="preserve"> in</w:t>
      </w:r>
      <w:r>
        <w:t xml:space="preserve"> parallelo con il nostro </w:t>
      </w:r>
      <w:proofErr w:type="spellStart"/>
      <w:r>
        <w:t>sizing</w:t>
      </w:r>
      <w:proofErr w:type="spellEnd"/>
    </w:p>
    <w:p w:rsidR="00521AAE" w:rsidRDefault="00521AAE" w:rsidP="00AF2133">
      <w:pPr>
        <w:pStyle w:val="Paragrafoelenco"/>
        <w:numPr>
          <w:ilvl w:val="3"/>
          <w:numId w:val="1"/>
        </w:numPr>
      </w:pPr>
      <w:proofErr w:type="spellStart"/>
      <w:r w:rsidRPr="00FC79EF">
        <w:t>Sizing</w:t>
      </w:r>
      <w:proofErr w:type="spellEnd"/>
      <w:r w:rsidRPr="00FC79EF">
        <w:t xml:space="preserve"> di prod</w:t>
      </w:r>
      <w:r>
        <w:t>u</w:t>
      </w:r>
      <w:r w:rsidRPr="00FC79EF">
        <w:t>zione</w:t>
      </w:r>
      <w:r>
        <w:t xml:space="preserve"> </w:t>
      </w:r>
      <w:r w:rsidRPr="00FC79EF">
        <w:t xml:space="preserve"> – 500 – prevede </w:t>
      </w:r>
      <w:proofErr w:type="spellStart"/>
      <w:r w:rsidRPr="00FC79EF">
        <w:t>max</w:t>
      </w:r>
      <w:proofErr w:type="spellEnd"/>
      <w:r w:rsidRPr="00FC79EF">
        <w:t xml:space="preserve"> 2</w:t>
      </w:r>
      <w:r>
        <w:t xml:space="preserve">0 </w:t>
      </w:r>
      <w:proofErr w:type="spellStart"/>
      <w:r>
        <w:t>query</w:t>
      </w:r>
      <w:proofErr w:type="spellEnd"/>
    </w:p>
    <w:p w:rsidR="00521AAE" w:rsidRDefault="00521AAE" w:rsidP="00AF2133">
      <w:pPr>
        <w:pStyle w:val="Paragrafoelenco"/>
        <w:numPr>
          <w:ilvl w:val="2"/>
          <w:numId w:val="1"/>
        </w:numPr>
      </w:pPr>
      <w:proofErr w:type="spellStart"/>
      <w:r>
        <w:t>Sizing</w:t>
      </w:r>
      <w:proofErr w:type="spellEnd"/>
      <w:r>
        <w:t xml:space="preserve"> massimo preveder </w:t>
      </w:r>
      <w:proofErr w:type="spellStart"/>
      <w:r>
        <w:t>max</w:t>
      </w:r>
      <w:proofErr w:type="spellEnd"/>
      <w:r>
        <w:t xml:space="preserve"> 120 </w:t>
      </w:r>
      <w:proofErr w:type="spellStart"/>
      <w:r>
        <w:t>query</w:t>
      </w:r>
      <w:proofErr w:type="spellEnd"/>
    </w:p>
    <w:p w:rsidR="00663489" w:rsidRDefault="00663489" w:rsidP="00F5331D">
      <w:pPr>
        <w:pStyle w:val="Paragrafoelenco"/>
        <w:numPr>
          <w:ilvl w:val="0"/>
          <w:numId w:val="1"/>
        </w:numPr>
      </w:pPr>
      <w:proofErr w:type="spellStart"/>
      <w:r>
        <w:t>Polybase</w:t>
      </w:r>
      <w:proofErr w:type="spellEnd"/>
      <w:r w:rsidR="00F5331D">
        <w:t xml:space="preserve"> (</w:t>
      </w:r>
      <w:r>
        <w:t xml:space="preserve">Interazione tra </w:t>
      </w:r>
      <w:proofErr w:type="spellStart"/>
      <w:r>
        <w:t>Azure</w:t>
      </w:r>
      <w:proofErr w:type="spellEnd"/>
      <w:r>
        <w:t xml:space="preserve"> Data Lake e </w:t>
      </w:r>
      <w:proofErr w:type="spellStart"/>
      <w:r>
        <w:t>Azure</w:t>
      </w:r>
      <w:proofErr w:type="spellEnd"/>
      <w:r>
        <w:t xml:space="preserve"> SQL</w:t>
      </w:r>
      <w:r w:rsidR="00D56FDF">
        <w:t xml:space="preserve"> DWH</w:t>
      </w:r>
      <w:r w:rsidR="00F5331D">
        <w:t>)</w:t>
      </w:r>
    </w:p>
    <w:p w:rsidR="005B376B" w:rsidRDefault="005B376B" w:rsidP="005B376B">
      <w:pPr>
        <w:pStyle w:val="Paragrafoelenco"/>
        <w:numPr>
          <w:ilvl w:val="0"/>
          <w:numId w:val="1"/>
        </w:numPr>
      </w:pPr>
      <w:proofErr w:type="spellStart"/>
      <w:r>
        <w:t>Azure</w:t>
      </w:r>
      <w:proofErr w:type="spellEnd"/>
      <w:r>
        <w:t xml:space="preserve"> Analytics Services</w:t>
      </w:r>
    </w:p>
    <w:p w:rsidR="00292E98" w:rsidRDefault="00292E98" w:rsidP="00182B32">
      <w:pPr>
        <w:pStyle w:val="Paragrafoelenco"/>
        <w:numPr>
          <w:ilvl w:val="1"/>
          <w:numId w:val="1"/>
        </w:numPr>
      </w:pPr>
      <w:r>
        <w:t>Non prioritario per Sprint 1</w:t>
      </w:r>
    </w:p>
    <w:p w:rsidR="002719A2" w:rsidRDefault="002719A2" w:rsidP="00182B32">
      <w:pPr>
        <w:pStyle w:val="Paragrafoelenco"/>
        <w:numPr>
          <w:ilvl w:val="1"/>
          <w:numId w:val="1"/>
        </w:numPr>
      </w:pPr>
      <w:r>
        <w:t>Specifiche</w:t>
      </w:r>
    </w:p>
    <w:p w:rsidR="00A30F72" w:rsidRDefault="00A30F72" w:rsidP="002719A2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>Standard S2 (Hours)</w:t>
      </w:r>
    </w:p>
    <w:p w:rsidR="00A30F72" w:rsidRDefault="00B01C70" w:rsidP="002719A2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>1 Instance</w:t>
      </w:r>
    </w:p>
    <w:p w:rsidR="00A30F72" w:rsidRPr="00A30F72" w:rsidRDefault="00A30F72" w:rsidP="002719A2">
      <w:pPr>
        <w:pStyle w:val="Paragrafoelenco"/>
        <w:numPr>
          <w:ilvl w:val="2"/>
          <w:numId w:val="1"/>
        </w:numPr>
        <w:rPr>
          <w:lang w:val="en-US"/>
        </w:rPr>
      </w:pPr>
      <w:r w:rsidRPr="00A30F72">
        <w:rPr>
          <w:lang w:val="en-US"/>
        </w:rPr>
        <w:t>360 Hours</w:t>
      </w:r>
    </w:p>
    <w:p w:rsidR="009922D1" w:rsidRDefault="009922D1" w:rsidP="009922D1">
      <w:pPr>
        <w:pStyle w:val="Paragrafoelenco"/>
        <w:numPr>
          <w:ilvl w:val="0"/>
          <w:numId w:val="1"/>
        </w:numPr>
      </w:pPr>
      <w:r>
        <w:t xml:space="preserve">Data </w:t>
      </w:r>
      <w:proofErr w:type="spellStart"/>
      <w:r>
        <w:t>Scientist</w:t>
      </w:r>
      <w:proofErr w:type="spellEnd"/>
      <w:r>
        <w:t xml:space="preserve"> Virtual Machine</w:t>
      </w:r>
    </w:p>
    <w:p w:rsidR="002719A2" w:rsidRDefault="002719A2" w:rsidP="002719A2">
      <w:pPr>
        <w:pStyle w:val="Paragrafoelenco"/>
        <w:numPr>
          <w:ilvl w:val="1"/>
          <w:numId w:val="1"/>
        </w:numPr>
      </w:pPr>
      <w:r>
        <w:t>Specifiche</w:t>
      </w:r>
    </w:p>
    <w:p w:rsidR="00A30F72" w:rsidRDefault="00A30F72" w:rsidP="002719A2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>1 DS3 v2 (4 vCPU(s)</w:t>
      </w:r>
    </w:p>
    <w:p w:rsidR="00A30F72" w:rsidRDefault="00A30F72" w:rsidP="002719A2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>14 GB RAM) x 720 Hours</w:t>
      </w:r>
    </w:p>
    <w:p w:rsidR="00A30F72" w:rsidRDefault="00A30F72" w:rsidP="002719A2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>Windows – (OS Only)</w:t>
      </w:r>
    </w:p>
    <w:p w:rsidR="00A30F72" w:rsidRDefault="00A30F72" w:rsidP="002719A2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>Pay as you go</w:t>
      </w:r>
    </w:p>
    <w:p w:rsidR="00A30F72" w:rsidRDefault="00A30F72" w:rsidP="002719A2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>0 managed OS disks – S4</w:t>
      </w:r>
    </w:p>
    <w:p w:rsidR="00A30F72" w:rsidRPr="00A30F72" w:rsidRDefault="00A30F72" w:rsidP="002719A2">
      <w:pPr>
        <w:pStyle w:val="Paragrafoelenco"/>
        <w:numPr>
          <w:ilvl w:val="2"/>
          <w:numId w:val="1"/>
        </w:numPr>
        <w:rPr>
          <w:lang w:val="en-US"/>
        </w:rPr>
      </w:pPr>
      <w:r w:rsidRPr="00A30F72">
        <w:rPr>
          <w:lang w:val="en-US"/>
        </w:rPr>
        <w:t>100 transaction units</w:t>
      </w:r>
    </w:p>
    <w:p w:rsidR="004540BB" w:rsidRDefault="00651144" w:rsidP="004540BB">
      <w:pPr>
        <w:pStyle w:val="Titolo1"/>
      </w:pPr>
      <w:r>
        <w:t>Schema architettura logica</w:t>
      </w:r>
    </w:p>
    <w:p w:rsidR="004540BB" w:rsidRPr="004540BB" w:rsidRDefault="00FC79EF" w:rsidP="004540BB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160538" wp14:editId="23D3273D">
                <wp:simplePos x="0" y="0"/>
                <wp:positionH relativeFrom="column">
                  <wp:posOffset>5171440</wp:posOffset>
                </wp:positionH>
                <wp:positionV relativeFrom="paragraph">
                  <wp:posOffset>216535</wp:posOffset>
                </wp:positionV>
                <wp:extent cx="257810" cy="251460"/>
                <wp:effectExtent l="0" t="0" r="0" b="0"/>
                <wp:wrapNone/>
                <wp:docPr id="57" name="Casella di tes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1C0" w:rsidRDefault="00FC79EF" w:rsidP="00EE61C0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57" o:spid="_x0000_s1026" type="#_x0000_t202" style="position:absolute;margin-left:407.2pt;margin-top:17.05pt;width:20.3pt;height:19.8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" filled="f" stroked="f" strokeweight=".5pt">
                <v:textbox>
                  <w:txbxContent>
                    <w:p w:rsidR="00EE61C0" w:rsidRDefault="00FC79EF" w:rsidP="00EE61C0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EE61C0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383C36" wp14:editId="7C6A9478">
                <wp:simplePos x="0" y="0"/>
                <wp:positionH relativeFrom="column">
                  <wp:posOffset>5170805</wp:posOffset>
                </wp:positionH>
                <wp:positionV relativeFrom="paragraph">
                  <wp:posOffset>216388</wp:posOffset>
                </wp:positionV>
                <wp:extent cx="257810" cy="251460"/>
                <wp:effectExtent l="0" t="0" r="8890" b="0"/>
                <wp:wrapNone/>
                <wp:docPr id="49" name="Ova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5146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e 49" o:spid="_x0000_s1026" style="position:absolute;margin-left:407.15pt;margin-top:17.05pt;width:20.3pt;height:19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" fillcolor="#ffc000" stroked="f" strokeweight="2pt"/>
            </w:pict>
          </mc:Fallback>
        </mc:AlternateContent>
      </w:r>
      <w:r w:rsidR="004540BB">
        <w:t>L’interazione tra i programmi presenti nell’ambiente di sviluppo è rappresentata dal seguente diagramma.</w:t>
      </w:r>
    </w:p>
    <w:p w:rsidR="004540BB" w:rsidRPr="004540BB" w:rsidRDefault="00FC79EF" w:rsidP="004540BB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017113" wp14:editId="0D5BD3C0">
                <wp:simplePos x="0" y="0"/>
                <wp:positionH relativeFrom="column">
                  <wp:posOffset>2433955</wp:posOffset>
                </wp:positionH>
                <wp:positionV relativeFrom="paragraph">
                  <wp:posOffset>1201420</wp:posOffset>
                </wp:positionV>
                <wp:extent cx="257810" cy="251460"/>
                <wp:effectExtent l="0" t="0" r="0" b="0"/>
                <wp:wrapNone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79EF" w:rsidRDefault="00FC79EF" w:rsidP="00FC79EF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63" o:spid="_x0000_s1027" type="#_x0000_t202" style="position:absolute;margin-left:191.65pt;margin-top:94.6pt;width:20.3pt;height:19.8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" filled="f" stroked="f" strokeweight=".5pt">
                <v:textbox>
                  <w:txbxContent>
                    <w:p w:rsidR="00FC79EF" w:rsidRDefault="00FC79EF" w:rsidP="00FC79EF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E01103" wp14:editId="2CF9676C">
                <wp:simplePos x="0" y="0"/>
                <wp:positionH relativeFrom="column">
                  <wp:posOffset>2435860</wp:posOffset>
                </wp:positionH>
                <wp:positionV relativeFrom="paragraph">
                  <wp:posOffset>1202690</wp:posOffset>
                </wp:positionV>
                <wp:extent cx="257810" cy="251460"/>
                <wp:effectExtent l="0" t="0" r="8890" b="0"/>
                <wp:wrapNone/>
                <wp:docPr id="62" name="Ova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5146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e 62" o:spid="_x0000_s1026" style="position:absolute;margin-left:191.8pt;margin-top:94.7pt;width:20.3pt;height:19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" fillcolor="#ffc000" stroked="f" strokeweight="2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DB263B6" wp14:editId="3FA83D78">
                <wp:simplePos x="0" y="0"/>
                <wp:positionH relativeFrom="column">
                  <wp:posOffset>2598420</wp:posOffset>
                </wp:positionH>
                <wp:positionV relativeFrom="paragraph">
                  <wp:posOffset>146050</wp:posOffset>
                </wp:positionV>
                <wp:extent cx="257810" cy="251460"/>
                <wp:effectExtent l="0" t="0" r="0" b="0"/>
                <wp:wrapNone/>
                <wp:docPr id="65" name="Casella di tes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79EF" w:rsidRDefault="00FC79EF" w:rsidP="00FC79EF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65" o:spid="_x0000_s1028" type="#_x0000_t202" style="position:absolute;margin-left:204.6pt;margin-top:11.5pt;width:20.3pt;height:19.8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" filled="f" stroked="f" strokeweight=".5pt">
                <v:textbox>
                  <w:txbxContent>
                    <w:p w:rsidR="00FC79EF" w:rsidRDefault="00FC79EF" w:rsidP="00FC79EF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4B0447" wp14:editId="3CEFEFE9">
                <wp:simplePos x="0" y="0"/>
                <wp:positionH relativeFrom="column">
                  <wp:posOffset>5430520</wp:posOffset>
                </wp:positionH>
                <wp:positionV relativeFrom="paragraph">
                  <wp:posOffset>858520</wp:posOffset>
                </wp:positionV>
                <wp:extent cx="257810" cy="251460"/>
                <wp:effectExtent l="0" t="0" r="0" b="0"/>
                <wp:wrapNone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1C0" w:rsidRDefault="00FC79EF" w:rsidP="00EE61C0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44" o:spid="_x0000_s1029" type="#_x0000_t202" style="position:absolute;margin-left:427.6pt;margin-top:67.6pt;width:20.3pt;height:19.8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" filled="f" stroked="f" strokeweight=".5pt">
                <v:textbox>
                  <w:txbxContent>
                    <w:p w:rsidR="00EE61C0" w:rsidRDefault="00FC79EF" w:rsidP="00EE61C0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D3887F" wp14:editId="5D285B95">
                <wp:simplePos x="0" y="0"/>
                <wp:positionH relativeFrom="column">
                  <wp:posOffset>3489325</wp:posOffset>
                </wp:positionH>
                <wp:positionV relativeFrom="paragraph">
                  <wp:posOffset>804692</wp:posOffset>
                </wp:positionV>
                <wp:extent cx="257810" cy="251460"/>
                <wp:effectExtent l="0" t="0" r="0" b="0"/>
                <wp:wrapNone/>
                <wp:docPr id="56" name="Casella di tes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1C0" w:rsidRDefault="00CC268D" w:rsidP="00EE61C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56" o:spid="_x0000_s1030" type="#_x0000_t202" style="position:absolute;margin-left:274.75pt;margin-top:63.35pt;width:20.3pt;height:19.8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" filled="f" stroked="f" strokeweight=".5pt">
                <v:textbox>
                  <w:txbxContent>
                    <w:p w:rsidR="00EE61C0" w:rsidRDefault="00CC268D" w:rsidP="00EE61C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4E4F19" wp14:editId="073D6879">
                <wp:simplePos x="0" y="0"/>
                <wp:positionH relativeFrom="column">
                  <wp:posOffset>3326130</wp:posOffset>
                </wp:positionH>
                <wp:positionV relativeFrom="paragraph">
                  <wp:posOffset>2197100</wp:posOffset>
                </wp:positionV>
                <wp:extent cx="257810" cy="251460"/>
                <wp:effectExtent l="0" t="0" r="0" b="0"/>
                <wp:wrapNone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1C0" w:rsidRDefault="00CC268D" w:rsidP="00EE61C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55" o:spid="_x0000_s1031" type="#_x0000_t202" style="position:absolute;margin-left:261.9pt;margin-top:173pt;width:20.3pt;height:19.8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" filled="f" stroked="f" strokeweight=".5pt">
                <v:textbox>
                  <w:txbxContent>
                    <w:p w:rsidR="00EE61C0" w:rsidRDefault="00CC268D" w:rsidP="00EE61C0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9DD9D22" wp14:editId="25E1FD84">
                <wp:simplePos x="0" y="0"/>
                <wp:positionH relativeFrom="column">
                  <wp:posOffset>3321685</wp:posOffset>
                </wp:positionH>
                <wp:positionV relativeFrom="paragraph">
                  <wp:posOffset>2196612</wp:posOffset>
                </wp:positionV>
                <wp:extent cx="257810" cy="251460"/>
                <wp:effectExtent l="0" t="0" r="8890" b="0"/>
                <wp:wrapNone/>
                <wp:docPr id="64" name="Ova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5146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e 64" o:spid="_x0000_s1026" style="position:absolute;margin-left:261.55pt;margin-top:172.95pt;width:20.3pt;height:19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" fillcolor="#ffc000" stroked="f" strokeweight="2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C77476" wp14:editId="23CBC5F6">
                <wp:simplePos x="0" y="0"/>
                <wp:positionH relativeFrom="column">
                  <wp:posOffset>2278380</wp:posOffset>
                </wp:positionH>
                <wp:positionV relativeFrom="paragraph">
                  <wp:posOffset>1813560</wp:posOffset>
                </wp:positionV>
                <wp:extent cx="257810" cy="251460"/>
                <wp:effectExtent l="0" t="0" r="0" b="0"/>
                <wp:wrapNone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1C0" w:rsidRDefault="00FC79EF" w:rsidP="00EE61C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59" o:spid="_x0000_s1032" type="#_x0000_t202" style="position:absolute;margin-left:179.4pt;margin-top:142.8pt;width:20.3pt;height:19.8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" filled="f" stroked="f" strokeweight=".5pt">
                <v:textbox>
                  <w:txbxContent>
                    <w:p w:rsidR="00EE61C0" w:rsidRDefault="00FC79EF" w:rsidP="00EE61C0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7621D7" wp14:editId="5DFD2D24">
                <wp:simplePos x="0" y="0"/>
                <wp:positionH relativeFrom="column">
                  <wp:posOffset>2280920</wp:posOffset>
                </wp:positionH>
                <wp:positionV relativeFrom="paragraph">
                  <wp:posOffset>1823085</wp:posOffset>
                </wp:positionV>
                <wp:extent cx="257810" cy="251460"/>
                <wp:effectExtent l="0" t="0" r="8890" b="0"/>
                <wp:wrapNone/>
                <wp:docPr id="46" name="Ova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5146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e 46" o:spid="_x0000_s1026" style="position:absolute;margin-left:179.6pt;margin-top:143.55pt;width:20.3pt;height:19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" fillcolor="#ffc000" stroked="f" strokeweight="2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259F24" wp14:editId="6856EAE9">
                <wp:simplePos x="0" y="0"/>
                <wp:positionH relativeFrom="column">
                  <wp:posOffset>1438910</wp:posOffset>
                </wp:positionH>
                <wp:positionV relativeFrom="paragraph">
                  <wp:posOffset>1088390</wp:posOffset>
                </wp:positionV>
                <wp:extent cx="257810" cy="251460"/>
                <wp:effectExtent l="0" t="0" r="0" b="0"/>
                <wp:wrapNone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1C0" w:rsidRDefault="00EE61C0" w:rsidP="00EE61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sella di testo 52" o:spid="_x0000_s1033" type="#_x0000_t202" style="position:absolute;margin-left:113.3pt;margin-top:85.7pt;width:20.3pt;height:19.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" filled="f" stroked="f" strokeweight=".5pt">
                <v:textbox>
                  <w:txbxContent>
                    <w:p w:rsidR="00EE61C0" w:rsidRDefault="00EE61C0" w:rsidP="00EE61C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EEDBE" wp14:editId="457390F4">
                <wp:simplePos x="0" y="0"/>
                <wp:positionH relativeFrom="column">
                  <wp:posOffset>1436370</wp:posOffset>
                </wp:positionH>
                <wp:positionV relativeFrom="paragraph">
                  <wp:posOffset>1089660</wp:posOffset>
                </wp:positionV>
                <wp:extent cx="257810" cy="251460"/>
                <wp:effectExtent l="0" t="0" r="8890" b="0"/>
                <wp:wrapNone/>
                <wp:docPr id="43" name="Ova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5146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e 43" o:spid="_x0000_s1026" style="position:absolute;margin-left:113.1pt;margin-top:85.8pt;width:20.3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" fillcolor="#ffc000" stroked="f" strokeweight="2pt"/>
            </w:pict>
          </mc:Fallback>
        </mc:AlternateContent>
      </w:r>
      <w:r w:rsidR="00EE61C0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8CAEF0" wp14:editId="19202646">
                <wp:simplePos x="0" y="0"/>
                <wp:positionH relativeFrom="column">
                  <wp:posOffset>2600325</wp:posOffset>
                </wp:positionH>
                <wp:positionV relativeFrom="paragraph">
                  <wp:posOffset>149860</wp:posOffset>
                </wp:positionV>
                <wp:extent cx="257810" cy="251460"/>
                <wp:effectExtent l="0" t="0" r="8890" b="0"/>
                <wp:wrapNone/>
                <wp:docPr id="51" name="Ova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5146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e 51" o:spid="_x0000_s1026" style="position:absolute;margin-left:204.75pt;margin-top:11.8pt;width:20.3pt;height:19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" fillcolor="#ffc000" stroked="f" strokeweight="2pt"/>
            </w:pict>
          </mc:Fallback>
        </mc:AlternateContent>
      </w:r>
      <w:r w:rsidR="00EE61C0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075A01" wp14:editId="5814CADA">
                <wp:simplePos x="0" y="0"/>
                <wp:positionH relativeFrom="column">
                  <wp:posOffset>3491230</wp:posOffset>
                </wp:positionH>
                <wp:positionV relativeFrom="paragraph">
                  <wp:posOffset>814705</wp:posOffset>
                </wp:positionV>
                <wp:extent cx="257810" cy="251460"/>
                <wp:effectExtent l="0" t="0" r="8890" b="0"/>
                <wp:wrapNone/>
                <wp:docPr id="48" name="Ova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5146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e 48" o:spid="_x0000_s1026" style="position:absolute;margin-left:274.9pt;margin-top:64.15pt;width:20.3pt;height:19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" fillcolor="#ffc000" stroked="f" strokeweight="2pt"/>
            </w:pict>
          </mc:Fallback>
        </mc:AlternateContent>
      </w:r>
      <w:r w:rsidR="00EE61C0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B6FC04" wp14:editId="76EEF1BA">
                <wp:simplePos x="0" y="0"/>
                <wp:positionH relativeFrom="column">
                  <wp:posOffset>5426075</wp:posOffset>
                </wp:positionH>
                <wp:positionV relativeFrom="paragraph">
                  <wp:posOffset>854710</wp:posOffset>
                </wp:positionV>
                <wp:extent cx="257810" cy="251460"/>
                <wp:effectExtent l="0" t="0" r="8890" b="0"/>
                <wp:wrapNone/>
                <wp:docPr id="50" name="Ova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25146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e 50" o:spid="_x0000_s1026" style="position:absolute;margin-left:427.25pt;margin-top:67.3pt;width:20.3pt;height:1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" fillcolor="#ffc000" stroked="f" strokeweight="2pt"/>
            </w:pict>
          </mc:Fallback>
        </mc:AlternateContent>
      </w:r>
      <w:r w:rsidR="004540BB" w:rsidRPr="004540BB">
        <w:rPr>
          <w:noProof/>
          <w:lang w:eastAsia="it-IT"/>
        </w:rPr>
        <mc:AlternateContent>
          <mc:Choice Requires="wpg">
            <w:drawing>
              <wp:inline distT="0" distB="0" distL="0" distR="0" wp14:anchorId="069CD70D" wp14:editId="49F2BE0D">
                <wp:extent cx="6361430" cy="2291146"/>
                <wp:effectExtent l="0" t="0" r="20320" b="0"/>
                <wp:docPr id="4" name="Grup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1430" cy="2291146"/>
                          <a:chOff x="-83596" y="0"/>
                          <a:chExt cx="8723596" cy="3090543"/>
                        </a:xfrm>
                      </wpg:grpSpPr>
                      <pic:pic xmlns:pic="http://schemas.openxmlformats.org/drawingml/2006/picture">
                        <pic:nvPicPr>
                          <pic:cNvPr id="2" name="Picture 37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0F997988-5390-444F-B679-1E4E5FF460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76536" y="2113707"/>
                            <a:ext cx="645859" cy="6458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Elbow Connector 38">
                          <a:extLst>
                            <a:ext uri="{FF2B5EF4-FFF2-40B4-BE49-F238E27FC236}">
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09494CA5-4A17-5641-88CD-87CEA111662C}"/>
                            </a:ext>
                          </a:extLst>
                        </wps:cNvPr>
                        <wps:cNvCnPr>
                          <a:cxnSpLocks/>
                          <a:stCxn id="17" idx="2"/>
                          <a:endCxn id="2" idx="1"/>
                        </wps:cNvCnPr>
                        <wps:spPr>
                          <a:xfrm rot="16200000" flipH="1">
                            <a:off x="3358766" y="1618865"/>
                            <a:ext cx="229566" cy="1405974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Elbow Connector 39">
                          <a:extLst>
                            <a:ext uri="{FF2B5EF4-FFF2-40B4-BE49-F238E27FC236}">
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CDC96EC-171A-6B4A-A2E6-76082CD1B040}"/>
                            </a:ext>
                          </a:extLst>
                        </wps:cNvPr>
                        <wps:cNvCnPr>
                          <a:stCxn id="18" idx="0"/>
                          <a:endCxn id="31" idx="1"/>
                        </wps:cNvCnPr>
                        <wps:spPr>
                          <a:xfrm rot="5400000" flipH="1" flipV="1">
                            <a:off x="3719308" y="-106835"/>
                            <a:ext cx="492446" cy="2382705"/>
                          </a:xfrm>
                          <a:prstGeom prst="bentConnector2">
                            <a:avLst/>
                          </a:prstGeom>
                          <a:ln>
                            <a:prstDash val="dash"/>
                            <a:headEnd type="triangle" w="sm" len="med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Picture 2" descr="Immagine correlata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21421ED-2801-2242-B0A4-8E59C118263A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6946" y="559125"/>
                            <a:ext cx="451614" cy="5152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" descr="Immagine correlata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5149E07-9157-0640-A206-EEF82C9C010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6945" y="1120658"/>
                            <a:ext cx="451614" cy="4516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6" descr="Risultati immagini per EXCEL FILE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A03947B-D0C6-D34B-A03D-E0BF4E0684E8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66" r="8559"/>
                          <a:stretch/>
                        </pic:blipFill>
                        <pic:spPr bwMode="auto">
                          <a:xfrm>
                            <a:off x="1085767" y="1618517"/>
                            <a:ext cx="470483" cy="5576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8" descr="https://cdn2.iconfinder.com/data/icons/web-design-development-3/100/web-design-2-512.png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54CD599-52DF-DD44-B4AD-99A489F012D2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393" y="468355"/>
                            <a:ext cx="544103" cy="5441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Risultati immagini per ftp icon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8FC83D3E-CE90-2B4D-A69A-27CAD7B7A4C8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50" t="11438" r="12255" b="11857"/>
                          <a:stretch/>
                        </pic:blipFill>
                        <pic:spPr bwMode="auto">
                          <a:xfrm>
                            <a:off x="218346" y="1012458"/>
                            <a:ext cx="635684" cy="6195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2" descr="Risultati immagini per zip icon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3FB2AD4D-4907-A34E-91EB-177965ADBFB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7663" y="2220251"/>
                            <a:ext cx="585981" cy="5859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6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8F85F5-6407-894D-9E06-9EE70F7292E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042" y="1666628"/>
                            <a:ext cx="509456" cy="509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Elbow Connector 47">
                          <a:extLst>
                            <a:ext uri="{FF2B5EF4-FFF2-40B4-BE49-F238E27FC236}">
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D0F94BE-2271-A742-9D31-39DB58D2D318}"/>
                            </a:ext>
                          </a:extLst>
                        </wps:cNvPr>
                        <wps:cNvCnPr>
                          <a:stCxn id="2" idx="3"/>
                          <a:endCxn id="32" idx="2"/>
                        </wps:cNvCnPr>
                        <wps:spPr>
                          <a:xfrm flipV="1">
                            <a:off x="4822395" y="1665450"/>
                            <a:ext cx="660957" cy="771186"/>
                          </a:xfrm>
                          <a:prstGeom prst="bentConnector2">
                            <a:avLst/>
                          </a:prstGeom>
                          <a:ln w="28575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Box 48">
                          <a:extLst>
                            <a:ext uri="{FF2B5EF4-FFF2-40B4-BE49-F238E27FC236}">
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8F48F2FA-6600-B142-A488-7E3BEF8B0B23}"/>
                            </a:ext>
                          </a:extLst>
                        </wps:cNvPr>
                        <wps:cNvSpPr txBox="1"/>
                        <wps:spPr>
                          <a:xfrm>
                            <a:off x="5408759" y="2066921"/>
                            <a:ext cx="906454" cy="3933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540BB" w:rsidRDefault="004540BB" w:rsidP="004540BB">
                              <w:pPr>
                                <w:pStyle w:val="Normale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polybase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" name="Right Arrow 50">
                          <a:extLst>
                            <a:ext uri="{FF2B5EF4-FFF2-40B4-BE49-F238E27FC236}">
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978054BB-9358-9D48-8A7F-67A2DBFDC458}"/>
                            </a:ext>
                          </a:extLst>
                        </wps:cNvPr>
                        <wps:cNvSpPr/>
                        <wps:spPr>
                          <a:xfrm>
                            <a:off x="1743644" y="1120658"/>
                            <a:ext cx="646208" cy="105546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" name="TextBox 51">
                          <a:extLst>
                            <a:ext uri="{FF2B5EF4-FFF2-40B4-BE49-F238E27FC236}">
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B52B55F-DE21-D949-B932-CECA67AA10D2}"/>
                            </a:ext>
                          </a:extLst>
                        </wps:cNvPr>
                        <wps:cNvSpPr txBox="1"/>
                        <wps:spPr>
                          <a:xfrm>
                            <a:off x="-83596" y="2160734"/>
                            <a:ext cx="1494279" cy="33155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540BB" w:rsidRDefault="004540BB" w:rsidP="004540BB">
                              <w:pPr>
                                <w:pStyle w:val="Normale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  <w:lang w:val="en-US"/>
                                </w:rPr>
                                <w:t>on-premises / azure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" name="TextBox 52">
                          <a:extLst>
                            <a:ext uri="{FF2B5EF4-FFF2-40B4-BE49-F238E27FC236}">
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3390ECBA-726C-674B-952C-2BEE345DB203}"/>
                            </a:ext>
                          </a:extLst>
                        </wps:cNvPr>
                        <wps:cNvSpPr txBox="1"/>
                        <wps:spPr>
                          <a:xfrm>
                            <a:off x="2113686" y="1868516"/>
                            <a:ext cx="1313751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540BB" w:rsidRDefault="004540BB" w:rsidP="004540BB">
                              <w:pPr>
                                <w:pStyle w:val="Normale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Azure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Databricks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 descr="Risultati immagini per databricks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0883A60-1E3B-7148-A7FB-6FF134892FB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4" t="10170" r="12362" b="15705"/>
                          <a:stretch/>
                        </pic:blipFill>
                        <pic:spPr bwMode="auto">
                          <a:xfrm>
                            <a:off x="2501434" y="1330740"/>
                            <a:ext cx="545488" cy="538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20" descr="Risultati immagini per web api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60B76653-B89E-5942-9E38-6AB10D5C3B7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953" y="2366114"/>
                            <a:ext cx="710983" cy="5827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56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5EB5903A-97CB-6642-95CA-7F9B306F96F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15213" y="483072"/>
                            <a:ext cx="710445" cy="710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Elbow Connector 57">
                          <a:extLst>
                            <a:ext uri="{FF2B5EF4-FFF2-40B4-BE49-F238E27FC236}">
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0DA0D50-C5C2-8F49-9920-8A158E395104}"/>
                            </a:ext>
                          </a:extLst>
                        </wps:cNvPr>
                        <wps:cNvCnPr>
                          <a:stCxn id="31" idx="3"/>
                          <a:endCxn id="20" idx="1"/>
                        </wps:cNvCnPr>
                        <wps:spPr>
                          <a:xfrm>
                            <a:off x="5802742" y="838294"/>
                            <a:ext cx="512470" cy="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Elbow Connector 58">
                          <a:extLst>
                            <a:ext uri="{FF2B5EF4-FFF2-40B4-BE49-F238E27FC236}">
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44B5A2E-3697-774C-89F1-3F4382081C06}"/>
                            </a:ext>
                          </a:extLst>
                        </wps:cNvPr>
                        <wps:cNvCnPr>
                          <a:stCxn id="20" idx="3"/>
                          <a:endCxn id="34" idx="2"/>
                        </wps:cNvCnPr>
                        <wps:spPr>
                          <a:xfrm flipV="1">
                            <a:off x="7025658" y="559125"/>
                            <a:ext cx="1000669" cy="27917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Elbow Connector 59">
                          <a:extLst>
                            <a:ext uri="{FF2B5EF4-FFF2-40B4-BE49-F238E27FC236}">
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A88B62A-4B61-4D4A-B44C-D6212AD1182E}"/>
                            </a:ext>
                          </a:extLst>
                        </wps:cNvPr>
                        <wps:cNvCnPr>
                          <a:stCxn id="31" idx="0"/>
                          <a:endCxn id="34" idx="1"/>
                        </wps:cNvCnPr>
                        <wps:spPr>
                          <a:xfrm rot="5400000" flipH="1" flipV="1">
                            <a:off x="6328332" y="-568956"/>
                            <a:ext cx="235802" cy="193284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4" name="Group 60">
                          <a:extLst>
                            <a:ext uri="{FF2B5EF4-FFF2-40B4-BE49-F238E27FC236}">
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87FE0589-05A2-174C-B614-12C02BB4A46D}"/>
                            </a:ext>
                          </a:extLst>
                        </wpg:cNvPr>
                        <wpg:cNvGrpSpPr/>
                        <wpg:grpSpPr>
                          <a:xfrm>
                            <a:off x="7412652" y="0"/>
                            <a:ext cx="1227348" cy="559126"/>
                            <a:chOff x="7412652" y="0"/>
                            <a:chExt cx="1482811" cy="675503"/>
                          </a:xfrm>
                        </wpg:grpSpPr>
                        <wpg:grpSp>
                          <wpg:cNvPr id="33" name="Group 61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894F17F-A39A-1C47-B60C-0930EA663B2B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7544364" y="56517"/>
                              <a:ext cx="1177054" cy="562471"/>
                              <a:chOff x="7544364" y="56517"/>
                              <a:chExt cx="1177054" cy="562471"/>
                            </a:xfrm>
                          </wpg:grpSpPr>
                          <pic:pic xmlns:pic="http://schemas.openxmlformats.org/drawingml/2006/picture">
                            <pic:nvPicPr>
                              <pic:cNvPr id="35" name="Picture 22" descr="Risultati immagini per powerbi">
                                <a:extLst>
                                  <a:ext uri="{FF2B5EF4-FFF2-40B4-BE49-F238E27FC236}">
    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0E76CAF5-45CB-2646-8E40-02838432B6AE}"/>
                                  </a:ext>
                                </a:extLst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544364" y="82672"/>
                                <a:ext cx="511603" cy="51160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6" name="Picture 64">
                                <a:extLst>
                                  <a:ext uri="{FF2B5EF4-FFF2-40B4-BE49-F238E27FC236}">
    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ACEC5357-1147-9248-9E9C-EB3178729999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158947" y="56517"/>
                                <a:ext cx="562471" cy="56247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4" name="Rectangle 62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67BD8329-9EE8-9A4D-9E01-04C7F0915B14}"/>
                              </a:ext>
                            </a:extLst>
                          </wps:cNvPr>
                          <wps:cNvSpPr/>
                          <wps:spPr>
                            <a:xfrm>
                              <a:off x="7412652" y="0"/>
                              <a:ext cx="1482811" cy="67550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5" name="Group 65">
                          <a:extLst>
                            <a:ext uri="{FF2B5EF4-FFF2-40B4-BE49-F238E27FC236}">
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3978C12C-6FF5-A747-991F-08166F585B41}"/>
                            </a:ext>
                          </a:extLst>
                        </wpg:cNvPr>
                        <wpg:cNvGrpSpPr/>
                        <wpg:grpSpPr>
                          <a:xfrm>
                            <a:off x="4822395" y="515365"/>
                            <a:ext cx="1321912" cy="1150218"/>
                            <a:chOff x="4776137" y="515365"/>
                            <a:chExt cx="1597059" cy="1389628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66">
                              <a:extLst>
                                <a:ext uri="{FF2B5EF4-FFF2-40B4-BE49-F238E27FC236}">
  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C79CEEA-D03C-FC4E-9F2E-2476F6DC4606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80244" y="515365"/>
                              <a:ext cx="780290" cy="780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2" name="TextBox 67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D1D2748-5E5B-6C44-BE0D-51EB7D96EB92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4776137" y="1288351"/>
                              <a:ext cx="1597059" cy="61664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4540BB" w:rsidRDefault="004540BB" w:rsidP="004540BB">
                                <w:pPr>
                                  <w:pStyle w:val="NormaleWeb"/>
                                  <w:spacing w:before="0" w:beforeAutospacing="0" w:after="0" w:afterAutospacing="0"/>
                                  <w:jc w:val="center"/>
                                </w:pPr>
                                <w:proofErr w:type="spellStart"/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Azure</w:t>
                                </w:r>
                                <w:proofErr w:type="spellEnd"/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 xml:space="preserve"> SQL Data </w:t>
                                </w:r>
                                <w:proofErr w:type="spellStart"/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Warehouse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26" name="TextBox 68">
                          <a:extLst>
                            <a:ext uri="{FF2B5EF4-FFF2-40B4-BE49-F238E27FC236}">
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F80ADC1E-5D11-AE4D-937D-5B050AA34E16}"/>
                            </a:ext>
                          </a:extLst>
                        </wps:cNvPr>
                        <wps:cNvSpPr txBox="1"/>
                        <wps:spPr>
                          <a:xfrm>
                            <a:off x="5802742" y="1074440"/>
                            <a:ext cx="1824044" cy="3397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540BB" w:rsidRDefault="004540BB" w:rsidP="004540BB">
                              <w:pPr>
                                <w:pStyle w:val="Normale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Azure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 xml:space="preserve"> Analysis Services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" name="TextBox 69">
                          <a:extLst>
                            <a:ext uri="{FF2B5EF4-FFF2-40B4-BE49-F238E27FC236}">
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85EE89C1-7398-B04E-8139-1D220A508EC3}"/>
                            </a:ext>
                          </a:extLst>
                        </wps:cNvPr>
                        <wps:cNvSpPr txBox="1"/>
                        <wps:spPr>
                          <a:xfrm>
                            <a:off x="3607682" y="2751989"/>
                            <a:ext cx="1669318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540BB" w:rsidRDefault="004540BB" w:rsidP="004540BB">
                              <w:pPr>
                                <w:pStyle w:val="Normale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Azure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 xml:space="preserve"> Data Lake GEN2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magine 28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653A869F-497D-4D4B-8412-2DEE777DDDD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314382" y="2253018"/>
                            <a:ext cx="373851" cy="373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Elbow Connector 38">
                          <a:extLst>
                            <a:ext uri="{FF2B5EF4-FFF2-40B4-BE49-F238E27FC236}">
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B6AAFAF-F320-A04C-A434-16C2C0CF0067}"/>
                            </a:ext>
                          </a:extLst>
                        </wps:cNvPr>
                        <wps:cNvCnPr>
                          <a:cxnSpLocks/>
                          <a:stCxn id="2" idx="0"/>
                          <a:endCxn id="18" idx="3"/>
                        </wps:cNvCnPr>
                        <wps:spPr>
                          <a:xfrm rot="16200000" flipV="1">
                            <a:off x="3516378" y="1130619"/>
                            <a:ext cx="513632" cy="1452544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TextBox 48">
                          <a:extLst>
                            <a:ext uri="{FF2B5EF4-FFF2-40B4-BE49-F238E27FC236}">
    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8B88FAF4-22D9-DB46-B8D6-C3F11013E65B}"/>
                            </a:ext>
                          </a:extLst>
                        </wps:cNvPr>
                        <wps:cNvSpPr txBox="1"/>
                        <wps:spPr>
                          <a:xfrm>
                            <a:off x="3046921" y="512347"/>
                            <a:ext cx="1839799" cy="32594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540BB" w:rsidRDefault="004540BB" w:rsidP="004540BB">
                              <w:pPr>
                                <w:pStyle w:val="Normale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solo configurazioni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po 3" o:spid="_x0000_s1034" style="width:500.9pt;height:180.4pt;mso-position-horizontal-relative:char;mso-position-vertical-relative:line" coordorigin="-835" coordsize="87235,30905" o:gfxdata="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UJLE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WJbG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ss7kv9fp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9fpt9Hm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qMjgv9fp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rcvi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mr7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u9To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ss7k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u9To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u9To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u9To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UJLE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WJbG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YpzI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YpzI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YpzI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YpzI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YpzI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YpzI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YpzI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YpzI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YpzI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YpzI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YpzI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YpzI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YpzI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YpzI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YpzI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YpzI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YpzI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YpzI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YpzI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YpzI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YpzI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YpzI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YpzI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YpzI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YpzI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YpzI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YpzI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YpzI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YpzI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YpzI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YpzI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YpzI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YpzI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YpzI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YpzI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YpzI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YpzI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YpzI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YpzI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YpzI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YpzI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YpzI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YpzI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YpzI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YpzI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YpzI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YpzI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YpzI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YpzI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YpzI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YpzI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YpzI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YpzI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YpzI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YpzI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YpzI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YpzI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YpzI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YpzI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YpzI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YpzI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YpzI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YpzI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YpzI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YpzI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YpzI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YpzI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YpzI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YpzI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YpzI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YpzI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YpzI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YpzI////&#10;////////////////////////////////////////////////////////////////////////////&#10;////////////////////////////////////////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////////////////////////////////////////////////&#10;////////////////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////////////////////////////////////////////////////////////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////////////////////&#10;////////////////////////////////////////////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////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YpzI////////&#10;////////////////////////////////////////////////////////////////////////////&#10;////////////////////////////////mr7a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hLHS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t9Hm////////////////////////////////////////////////////kLfX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mr7a////////////////////&#10;////////////////////////////////////rcvi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eanP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YpzI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YpzI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UpLE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YpzI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YpzI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UpLE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YpzI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YpzI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UpLE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YpzI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YpzI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UpLE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YpzI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YpzI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UpLE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YpzI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YpzI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UpLE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YpzI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YpzI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UpLE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YpzI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YpzI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UpLE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YpzI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YpzI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UpLE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YpzI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YpzI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UpLE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YpzI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////YpzI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UpLE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YpzI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YpzI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UpLE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YpzI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YpzI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UpLE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YpzI////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////YpzI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UpLE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YpzI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////YpzI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UpLE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YpzI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////YpzI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UpLE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YpzI&#10;////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////YpzI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UpLE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YpzI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YpzI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UpLE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YpzI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YpzI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UpLE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YpzI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YpzI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UpLE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YpzI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YpzI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UpLE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YpzI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YpzI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UpLE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YpzI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YpzI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UpLE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YpzI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YpzI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UpLE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YpzI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YpzI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UpLE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YpzI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YpzI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UpLE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YpzI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YpzI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UpLE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YpzI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YpzI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UpLE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YpzI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YpzI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UpLE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YpzI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////YpzI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UpLE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YpzI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YpzI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UpLE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YpzI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YpzI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UpLE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YpzI////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////YpzI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UpLE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YpzI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////YpzI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UpLE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YpzI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////YpzI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UpLE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YpzI&#10;////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////YpzI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UpLE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YpzI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YpzI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UpLE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YpzI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YpzI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UpLE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YpzI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YpzI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UpLE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YpzI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YpzI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UpLE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YpzI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YpzI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UpLE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YpzI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YpzI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UpLE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YpzI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YpzI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UpLE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YpzI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YpzI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UpLE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YpzI////////////////////////////////////&#10;////////////////////////////////////////////////////////////////////////////&#10;////rcvi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pMXe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u9To////////////////////&#10;////////////////////////////////qMjg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rcvi////////////////////////////////////////////////&#10;////////t9Hm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n8Ld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YpzI////////////////////////////////////////&#10;////////////////////////////////////////////////////////////////////////////&#10;////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////////&#10;////////////////////////////////////////////////////////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////////////////////////////&#10;////////////////////////////////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////////////////////////////////////////////////////////&#10;////////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////&#10;////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YpzI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YpzI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YpzI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YpzI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YpzI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YpzI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YpzI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YpzI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YpzI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YpzI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YpzI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YpzI////////////&#10;////////////////////////////////////////////////////////////////////////////&#10;////////////////////////////////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////////////////////////////////////////////////////////&#10;////////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////////////////////////////////////////////////////////////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////////////////////////////&#10;////////////////////////////////////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////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YpzI////////////////&#10;////////////////////////////////////////////////////////////////////////////&#10;////////////////////////mr7a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hLHS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t9Hm&#10;////////////////////////////////////////////////////kLfX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mr7a////////////////////////////&#10;////////////////////////////rcvi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eanP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YpzI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YpzI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UpLE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YpzI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YpzI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UpLE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YpzI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YpzI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UpLE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YpzI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YpzI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UpLE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YpzI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YpzI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UpLE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YpzI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YpzI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UpLE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YpzI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YpzI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UpLE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YpzI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YpzI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UpLE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YpzI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////YpzI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UpLE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YpzI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YpzI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UpLE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YpzI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YpzI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UpLE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YpzI////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////YpzI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UpLE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YpzI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////YpzI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UpLE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YpzI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////YpzI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UpLE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YpzI&#10;////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////YpzI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UpLE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YpzI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YpzI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UpLE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YpzI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YpzI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UpLE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YpzI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YpzI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UpLE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YpzI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YpzI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UpLE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YpzI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YpzI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UpLE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YpzI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YpzI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UpLE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YpzI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YpzI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UpLE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hLHS////////////////////////////////////////&#10;////////////////pMXe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XJjG////////////////////////////////////////////////////////////////&#10;////////////////////////////////////////////////////dKfN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YpzI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YpzI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UpLE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qMjg////////////////////////////////////////////////&#10;////////////////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////////////////////////////////////////////////////////////////////////&#10;////////////////////////////////////////////////////v9fpv9fpv9fpv9fpv9fpv9fp&#10;v9fpv9fpv9fpv9fpv9fpv9fpv9fpv9fpv9fpv9fpv9fpv9fpv9fpv9fpv9fpv9fpv9fpv9fpv9fp&#10;v9fpv9fpv9fpv9fpv9fpv9fpv9fpAHfS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YpzI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YpzI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UpLE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YpzI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YpzI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UpLE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u9To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YpzI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YpzI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UpLE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ss7k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YpzI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YpzI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UpLE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YpzI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////YpzI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UpLE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u9To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YpzI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YpzI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UpLE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YpzI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YpzI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UpLE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ss7k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YpzI////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////YpzI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UpLE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YpzI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////YpzI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UpLE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YpzI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////YpzI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UpLE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rcvi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YpzI&#10;////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////YpzI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UpLE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YpzI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YpzI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UpLE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ss7k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t9Hm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YpzI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YpzI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UpLE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YpzI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YpzI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UpLE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u9To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u9To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YpzI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YpzI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UpLE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YpzI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YpzI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UpLE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YpzI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YpzI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UpLE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rcvi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YpzI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YpzI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UpLE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YpzI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YpzI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UpLE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u9To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ss7k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YpzI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YpzI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UpLE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YpzI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YpzI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UpLE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u9To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YpzI////////////////////////////////////////////&#10;////////////////////////////////////////////////////////////////////////rcvi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pMXe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u9To////////////////////////////&#10;////////////////////////qMjgAHnWAHnWAHnWAHnWAHnWAHnWAHnWAHnWAHnWAHnWAHnWAHnW&#10;AHnWAHnWAHnWAHnWAHnWAHnWAHnWAHnWAHnWAHnWAHnWAHnWAHnWAHnWAHnWAHnWAHnWAHnWAHnW&#10;AHnWAHnWAHnWAHnWAHnWAHnWAHnWAHnWAHnWAHnWAHnWAHnWAHnWAHnWAHnWAHnWAHnWAHnWAHnW&#10;AHnWAHnWAHnWAHnWAHnWAHnWAHnWAHnWAHnWss7k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YpzI////////////////////////////////////////////////&#10;////////////////////////////////////////////////////////////////////////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////////////////&#10;////////////////////////////////////////////////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////////////////////////////////////&#10;////////////////////////v9fpv9fpv9fpv9fpv9fpv9fpv9fpv9fpv9fpv9fpv9fpv9fpv9fp&#10;v9fpv9fpv9fpv9fpv9fpv9fpv9fpv9fpv9fpv9fpv9fpv9fpv9fpv9fpv9fpv9fpv9fpv9fpv9fp&#10;v9fpv9fpv9fpv9fpv9fpv9fpv9fpv9fpv9fpv9fpv9fpv9fpv9fpv9fpv9fpv9fpv9fpv9fpv9fp&#10;v9fpv9fpv9fpv9fpv9fpv9fpv9fpv9fp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YpzI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YpzI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YpzI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YpzI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YpzI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ss7kAHnWAHnWAHnWAHnW&#10;AHnWAHnWAHnWAHnWAHnWAHnWAHnWAHnWAHnWAHnWAHnWAHnWAHnWAHnWAHnWAHnWAHnWAHnWAHnW&#10;AHnWAHnWAHnWAHnWAHnWAHnWAHnWAHnWAHnWAHnWAHnWAHnWAHnWAHnWAHnWAHnWAHnWAHnWAHnW&#10;AHnWAHnWAHnWAHnWAHnWAHnWAHnWAHnWAHnWAHnWAHnWAHnWAHnWAHnWAHnWAHnWAHnWAHnWAHnW&#10;YpzI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YpzI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u9ToAHnWAHnWAHnWAHnWAHnW&#10;AHnWAHnWAHnWAHnWAHnWAHnWAHnWAHnWAHnWAHnWAHnWAHnWAHnWAHnWAHnWAHnWAHnWAHnWAHnW&#10;AHnWAHnWAHnWAHnWAHnWAHnWAHnWAHnWAHnWAHnWAHnWAHnWAHnWAHnWAHnWAHnWAHnWAHnWAHnW&#10;AHnWAHnWAHnWAHnWAHnWAHnWAHnWAHnWAHnWAHnWAHnWAHnWAHnWAHnWAHnWAHnWAHnWYpzI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YpzI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YpzI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YpzI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YpzI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////////////////////////////////////////////////////////////////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////////////&#10;////////////////////////////////////////////////v9fpv9fpv9fpv9fpv9fpv9fpv9fp&#10;v9fpv9fpv9fpv9fpv9fpv9fpv9fpv9fpv9fpv9fpv9fpv9fpv9fpv9fpv9fpv9fpv9fpv9fpv9fp&#10;v9fpv9fpv9fpv9fpv9fpv9fpv9fpv9fpv9fpv9fpv9fpv9fpv9fpv9fpv9fpv9fpv9fpv9fpv9fp&#10;v9fpv9fpv9fpv9fp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YpzI////////////////////////////&#10;////////////////////////////////////////////////////////////////////////////&#10;////////////mr7a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hLHS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t9Hm////////////&#10;////////////////////////////////////////kLfXAHnWAHnWAHnWAHnWAHnWAHnWAHnWAHnW&#10;AHnWAHnWAHnWAHnWAHnWAHnWAHnWAHnWAHnWAHnWAHnWAHnWAHnWAHnWAHnWAHnWAHnWAHnWAHnW&#10;AHnWAHnWAHnWAHnWAHnWAHnWAHnWAHnWAHnWAHnWAHnWAHnWAHnWAHnWAHnWAHnWAHnWAHnWAHnW&#10;AHnWAHnWAHnWdKfN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t9HmAHnWAHnWAHnWAHnWAHnWAHnWAHnWAHnW&#10;AHnWAHnWAHnWAHnWAHnWAHnWAHnWAHnWAHnWAHnWAHnWAHnWAHnWAHnWAHnWAHnWAHnWAHnWAHnW&#10;AHnWAHnWAHnWAHnWAHnWAHnWAHnWAHnWAHnWAHnWAHnWAHnWAHnWAHnWAHnWAHnWAHnWAHnWAHnW&#10;AHnWAHnWAHnWAHnWAHnWAHnWAHnWAHnWAHnWAHnWYpzI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YpzI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UpLE////////////////&#10;////////////////////////////////v9fpAHnWAHnWAHnWAHnWAHnWAHnWAHnWAHnWAHnWAHnW&#10;AHnWAHnWAHnWAHnWAHnWAHnWAHnWAHnWAHnWAHnWAHnWAHnWAHnWAHnWAHnWAHnWAHnWAHnWAHnW&#10;AHnWAHnWAHnWAHnWAHnWAHnWAHnWAHnWAHnWAHnWAHnWAHnWAHnWAHnWAHnWAHnWAHnWAHnWAHnW&#10;AHnWAHnWAHnWv9fp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YpzI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YpzI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UpLE////////////////////&#10;////////////////////////////v9fpAHnWAHnWAHnWAHnWAHnWAHnWAHnWAHnWAHnWAHnWAHnW&#10;AHnWAHnWAHnWAHnWAHnWAHnWAHnWAHnWAHnWAHnWAHnWAHnWAHnWAHnWAHnWAHnWAHnWAHnWAHnW&#10;AHnWAHnWAHnWAHnWAHnWAHnWAHnWAHnWAHnWAHnWAHnWAHnWAHnWAHnWAHnWAHnWAHnWAHnWAHnW&#10;AHnWt9Hm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u9ToAHnWAHnWAHnWAHnWAHnWAHnWAHnWAHnWAHnW&#10;AHnWAHnWAHnWAHnWAHnWAHnWAHnWAHnWAHnWAHnWAHnWAHnWAHnWAHnWAHnWAHnWAHnWAHnWAHnW&#10;AHnWAHnWAHnWAHnWAHnWAHnWAHnWAHnWAHnWAHnWAHnWAHnWAHnWAHnWAHnWAHnWAHnWAHnWAHnW&#10;AHnWAHnWAHnWAHnWAHnWAHnWAHnWAHnWYpzI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YpzI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UpLE////////////////////////&#10;////////////////////////v9fpAHnWAHnWAHnWAHnWAHnWAHnWAHnWAHnWAHnWAHnWAHnWAHnW&#10;AHnWAHnWAHnWAHnWAHnWAHnWAHnWAHnWAHnWAHnWAHnWAHnWAHnWAHnWAHnWAHnWAHnWAHnWAHnW&#10;AHnWAHnWAHnWAHnWAHnWAHnWAHnWAHnWAHnWAHnWAHnWAHnWAHnWAHnWAHnWAHnWAHnWAHnWAHnW&#10;v9fp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YpzI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YpzI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UpLE////////////////////////////&#10;////////////////////v9fpAHnWAHnWAHnWAHnWAHnWAHnWAHnWAHnWAHnWAHnWAHnWAHnWAHnW&#10;AHnWAHnWAHnWAHnWAHnWAHnWAHnWAHnWAHnWAHnWAHnWAHnWAHnWAHnWAHnWAHnWAHnWAHnWAHnW&#10;AHnWAHnWAHnWAHnWAHnWAHnWAHnWAHnWAHnWAHnWAHnWAHnWAHnWAHnWAHnWAHnWAHnWu9To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YpzI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YpzI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UpLE////////////////////////////////&#10;////////////////v9fpAHnWAHnWAHnWAHnWAHnWAHnWAHnWAHnWAHnWAHnWAHnWAHnWAHnWAHnW&#10;AHnWAHnWAHnWAHnWAHnWAHnWAHnWAHnWAHnWAHnWAHnWAHnWAHnWAHnWAHnWAHnWAHnWAHnWAHnW&#10;AHnWAHnWAHnWAHnWAHnWAHnWAHnWAHnWAHnWAHnWAHnWAHnWAHnWAHnWAHnWAHnWv9fp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YpzI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////YpzI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UpLE////////////////////////////////////&#10;////////////v9fpAHnWAHnWAHnWAHnWAHnWAHnWAHnWAHnWAHnWAHnWAHnWAHnWAHnWAHnWAHnW&#10;AHnWAHnWAHnWAHnWAHnWAHnWAHnWAHnWAHnWAHnWAHnWAHnWAHnWAHnWAHnWAHnWAHnWAHnWAHnW&#10;AHnWAHnWAHnWAHnWAHnWAHnWAHnWAHnWAHnWAHnWAHnWAHnWAHnWAHnWv9fp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YpzI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YpzI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UpLE////////////////////////////////////////&#10;////////v9fpAHnWAHnWAHnWAHnWAHnWAHnWAHnWAHnWAHnWAHnWAHnWAHnWAHnWAHnWAHnWAHnW&#10;AHnWAHnWAHnWAHnWAHnWAHnWAHnWAHnWAHnWAHnWAHnWAHnWAHnWAHnWAHnWAHnWAHnWAHnWAHnW&#10;AHnWAHnWAHnWAHnWAHnWAHnWAHnWAHnWAHnWAHnWAHnWAHnWpMXe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ss7kAHnWAHnWAHnWAHnWAHnWAHnWAHnWAHnWAHnWAHnWAHnW&#10;AHnWAHnWAHnWAHnWAHnWAHnWAHnWAHnWAHnWAHnWAHnWAHnWAHnWAHnWAHnWAHnWAHnWAHnWAHnW&#10;AHnWAHnWAHnWAHnWAHnWAHnWAHnWAHnWAHnWAHnWAHnWAHnWAHnWAHnWAHnWAHnWAHnWAHnWAHnW&#10;AHnWAHnWAHnWYpzI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YpzI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UpLE////////////////////////////////////////////&#10;////v9fpAHnWAHnWAHnWAHnWAHnWAHnWAHnWAHnWAHnWAHnWAHnWAHnWAHnWAHnWAHnWAHnWAHnW&#10;AHnWAHnWAHnWAHnWAHnWAHnWAHnWAHnWAHnWAHnWAHnWAHnWAHnWAHnWAHnWAHnWAHnWAHnWAHnW&#10;AHnWAHnWAHnWAHnWAHnWAHnWAHnWAHnWAHnWAHnWAHnWv9fp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YpzI////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////YpzI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UpLE////////////////////////////////////////////////&#10;v9fpAHnWAHnWAHnWAHnWAHnWAHnWAHnWAHnWAHnWAHnWAHnWAHnWAHnWAHnWAHnWAHnWAHnWAHnW&#10;AHnWAHnWAHnWAHnWAHnWAHnWAHnWAHnWAHnWAHnWAHnWAHnWAHnWAHnWAHnWAHnWAHnWAHnWAHnW&#10;AHnWAHnWAHnWAHnWAHnWAHnWAHnWAHnWAHnWss7k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u9ToAHnWAHnWAHnWAHnWAHnWAHnWAHnWAHnWAHnWAHnWAHnWAHnW&#10;AHnWAHnWAHnWAHnWAHnWAHnWAHnWAHnWAHnWAHnWAHnWAHnWAHnWAHnWAHnWAHnWAHnWAHnWAHnW&#10;AHnWAHnWAHnWAHnWAHnWAHnWAHnWAHnWAHnWAHnWAHnWAHnWAHnWAHnWAHnWAHnWAHnWAHnWAHnW&#10;AHnWYpzI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////YpzI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UpLE////////////////////////////////////////////////v9fp&#10;AHnWAHnWAHnWAHnWAHnWAHnWAHnWAHnWAHnWAHnWAHnWAHnWAHnWAHnWAHnWAHnWAHnWAHnWAHnW&#10;AHnWAHnWAHnWAHnWAHnWAHnWAHnWAHnWAHnWAHnWAHnWAHnWAHnWAHnWAHnWAHnWAHnWAHnWAHnW&#10;AHnWAHnWAHnWAHnWAHnWAHnWAHnWAHnWv9fp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YpzI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////YpzI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UpLE////////////////////////////////////////////////v9fpAHnW&#10;AHnWAHnWAHnWAHnWAHnWAHnWAHnWAHnWAHnWAHnWAHnWAHnWAHnWAHnWAHnWAHnWAHnWAHnWAHnW&#10;AHnWAHnWAHnWAHnWAHnWAHnWAHnWAHnWAHnWAHnWAHnWAHnWAHnWAHnWAHnWAHnWAHnWAHnWAHnW&#10;AHnWAHnWAHnWAHnWAHnWAHnWu9To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YpzI&#10;////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////YpzI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UpLE////////////////////////////////////////////////v9fpAHnWAHnW&#10;AHnWAHnWAHnWAHnWAHnWAHnWAHnWAHnWAHnWAHnWAHnWAHnWAHnWAHnWAHnWAHnWAHnWAHnWAHnW&#10;AHnWAHnWAHnWAHnWAHnWAHnWAHnWAHnWAHnWAHnWAHnWAHnWAHnWAHnWAHnWAHnWAHnWAHnWAHnW&#10;AHnWAHnWAHnWAHnWAHnWv9fp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YpzI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YpzI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UpLE////////////////////////////////////////////////v9fpAHnWAHnWAHnW&#10;AHnWAHnWAHnWAHnWAHnWAHnWAHnWAHnWAHnWAHnWAHnWAHnWAHnWAHnWAHnWAHnWAHnWAHnWAHnW&#10;AHnWAHnWAHnWAHnWAHnWAHnWAHnWAHnWAHnWAHnWAHnWAHnWAHnWAHnWAHnWAHnWAHnWAHnWAHnW&#10;AHnWAHnWAHnWv9fp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YpzI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YpzI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UpLE////////////////////////////////////////////////v9fpAHnWAHnWAHnWAHnW&#10;AHnWAHnWAHnWAHnWAHnWAHnWAHnWAHnWAHnWAHnWAHnWAHnWAHnWAHnWAHnWAHnWAHnWAHnWAHnW&#10;AHnWAHnWAHnWAHnWAHnWAHnWAHnWAHnWAHnWAHnWAHnWAHnWAHnWAHnWAHnWAHnWAHnWAHnWAHnW&#10;AHnWAHnWv9fp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pMXeAHnWAHnWAHnWAHnWAHnWAHnWAHnWAHnWAHnWAHnWAHnWAHnWAHnWAHnW&#10;AHnWAHnWAHnWAHnWAHnWAHnWAHnWAHnWAHnWAHnWAHnWAHnWAHnWAHnWAHnWAHnWAHnWAHnWAHnW&#10;AHnWAHnWAHnWAHnWAHnWAHnWAHnWAHnWAHnWAHnWAHnWAHnWAHnWAHnWAHnWYpzI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YpzI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UpLE////////////////////////////////////////////////v9fpAHnWAHnWAHnWAHnWAHnW&#10;AHnWAHnWAHnWAHnWAHnWAHnWAHnWAHnWAHnWAHnWAHnWAHnWAHnWAHnWAHnWAHnWAHnWAHnWAHnW&#10;AHnWAHnWAHnWAHnWAHnWAHnWAHnWAHnWAHnWAHnWAHnWAHnWAHnWAHnWAHnWAHnWAHnWAHnWAHnW&#10;v9fp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YpzI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YpzI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UpLE&#10;////////////////////////////////////////////////v9fpAHnWAHnWAHnWAHnWAHnWAHnW&#10;AHnWAHnWAHnWAHnWAHnWAHnWAHnWAHnWAHnWAHnWAHnWAHnWAHnWAHnWAHnWAHnWAHnWAHnWAHnW&#10;AHnWAHnWAHnWAHnWAHnWAHnWAHnWAHnWAHnWAHnWAHnWAHnWAHnWAHnWAHnWAHnWAHnWss7k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ss7kAHnWAHnWAHnWAHnWAHnWAHnWAHnWAHnWAHnWAHnWAHnWAHnWAHnWAHnWAHnW&#10;AHnWAHnWAHnWAHnWAHnWAHnWAHnWAHnWAHnWAHnWAHnWAHnWAHnWAHnWAHnWAHnWAHnWAHnWAHnW&#10;AHnWAHnWAHnWAHnWAHnWAHnWAHnWAHnWAHnWAHnWAHnWAHnWAHnWYpzI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YpzI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UpLE////&#10;////////////////////////////////////////////v9fpAHnWAHnWAHnWAHnWAHnWAHnWAHnW&#10;AHnWAHnWAHnWAHnWAHnWAHnWAHnWAHnWAHnWAHnWAHnWAHnWAHnWAHnWAHnWAHnWAHnWAHnWAHnW&#10;AHnWAHnWAHnWAHnWAHnWAHnWAHnWAHnWAHnWAHnWAHnWAHnWAHnWAHnWAHnWAHnWv9fp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YpzI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YpzI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UpLE////////&#10;////////////////////////////////////////v9fpAHnWAHnWAHnWAHnWAHnWAHnWAHnWAHnW&#10;AHnWAHnWAHnWAHnWAHnWAHnWAHnWAHnWAHnWAHnWAHnWAHnWAHnWAHnWAHnWAHnWAHnWAHnWAHnW&#10;AHnWAHnWAHnWAHnWAHnWAHnWAHnWAHnWAHnWAHnWAHnWAHnWAHnWAHnWu9To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u9ToAHnWAHnWAHnWAHnWAHnWAHnWAHnWAHnWAHnWAHnWAHnWAHnWAHnWAHnWAHnWAHnW&#10;AHnWAHnWAHnWAHnWAHnWAHnWAHnWAHnWAHnWAHnWAHnWAHnWAHnWAHnWAHnWAHnWAHnWAHnWAHnW&#10;AHnWAHnWAHnWAHnWAHnWAHnWAHnWAHnWAHnWAHnWAHnWYpzI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YpzI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UpLE////////////&#10;////////////////////////////////////v9fpAHnWAHnWAHnWAHnWAHnWAHnWAHnWAHnWAHnW&#10;AHnWAHnWAHnWAHnWAHnWAHnWAHnWAHnWAHnWAHnWAHnWAHnWAHnWAHnWAHnWAHnWAHnWAHnWAHnW&#10;AHnWAHnWAHnWAHnWAHnWAHnWAHnWAHnWAHnWAHnWAHnWAHnWAHnWv9fp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YpzI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YpzI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UpLE////////////////&#10;////////////////////////////////v9fpAHnWAHnWAHnWAHnWAHnWAHnWAHnWAHnWAHnWAHnW&#10;AHnWAHnWAHnWAHnWAHnWAHnWAHnWAHnWAHnWAHnWAHnWAHnWAHnWAHnWAHnWAHnWAHnWAHnWAHnW&#10;AHnWAHnWAHnWAHnWAHnWAHnWAHnWAHnWAHnWAHnWAHnWv9fp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YpzI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YpzI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UpLE////////////////////&#10;////////////////////////////v9fpAHnWAHnWAHnWAHnWAHnWAHnWAHnWAHnWAHnWAHnWAHnW&#10;AHnWAHnWAHnWAHnWAHnWAHnWAHnWAHnWAHnWAHnWAHnWAHnWAHnWAHnWAHnWAHnWAHnWAHnWAHnW&#10;AHnWAHnWAHnWAHnWAHnWAHnWAHnWAHnWAHnWAHnWv9fp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YpzI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YpzI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UpLE////////////////////////&#10;////////////////////////v9fpAHnWAHnWAHnWAHnWAHnWAHnWAHnWAHnWAHnWAHnWAHnWAHnW&#10;AHnWAHnWAHnWAHnWAHnWAHnWAHnWAHnWAHnWAHnWAHnWAHnWAHnWAHnWAHnWAHnWAHnWAHnWAHnW&#10;AHnWAHnWAHnWAHnWAHnWAHnWAHnWAHnWv9fp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YpzI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YpzI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UpLE////////////////////////////&#10;////////////////////v9fpAHnWAHnWAHnWAHnWAHnWAHnWAHnWAHnWAHnWAHnWAHnWAHnWAHnW&#10;AHnWAHnWAHnWAHnWAHnWAHnWAHnWAHnWAHnWAHnWAHnWAHnWAHnWAHnWAHnWAHnWAHnWAHnWAHnW&#10;AHnWAHnWAHnWAHnWAHnWAHnWss7k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rcviAHnWAHnWAHnWAHnWAHnWAHnWAHnWAHnWAHnWAHnWAHnWAHnWAHnWAHnWAHnWAHnWAHnWAHnW&#10;AHnWAHnWAHnWAHnWAHnWAHnWAHnWAHnWAHnWAHnWAHnWAHnWAHnWAHnWAHnWAHnWAHnWAHnWAHnW&#10;AHnWAHnWAHnWAHnWAHnWAHnWYpzI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YpzI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UpLE////////////////////////////////&#10;////////////////v9fpAHnWAHnWAHnWAHnWAHnWAHnWAHnWAHnWAHnWAHnWAHnWAHnWAHnWAHnW&#10;AHnWAHnWAHnWAHnWAHnWAHnWAHnWAHnWAHnWAHnWAHnWAHnWAHnWAHnWAHnWAHnWAHnWAHnWAHnW&#10;AHnWAHnWAHnWAHnWAHnWv9fp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YpzI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////YpzI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UpLE////////////////////////////////////&#10;////////////v9fpAHnWAHnWAHnWAHnWAHnWAHnWAHnWAHnWAHnWAHnWAHnWAHnWAHnWAHnWAHnW&#10;AHnWAHnWAHnWAHnWAHnWAHnWAHnWAHnWAHnWAHnWAHnWAHnWAHnWAHnWAHnWAHnWAHnWAHnWAHnW&#10;AHnWAHnWAHnWu9To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t9Hm&#10;AHnWAHnWAHnWAHnWAHnWAHnWAHnWAHnWAHnWAHnWAHnWAHnWAHnWAHnWAHnWAHnWAHnWAHnWAHnW&#10;AHnWAHnWAHnWAHnWAHnWAHnWAHnWAHnWAHnWAHnWAHnWAHnWAHnWAHnWAHnWAHnWAHnWAHnWAHnW&#10;AHnWAHnWAHnWAHnWYpzI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YpzI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UpLE////////////////////////////////////////&#10;////////v9fpAHnWAHnWAHnWAHnWAHnWAHnWAHnWAHnWAHnWAHnWAHnWAHnWAHnWAHnWAHnWAHnW&#10;AHnWAHnWAHnWAHnWAHnWAHnWAHnWAHnWAHnWAHnWAHnWAHnWAHnWAHnWAHnWAHnWAHnWAHnWAHnW&#10;AHnWAHnWv9fp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YpzI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YpzI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UpLE////////////////////////////////////////////&#10;////v9fpAHnWAHnWAHnWAHnWAHnWAHnWAHnWAHnWAHnWAHnWAHnWAHnWAHnWAHnWAHnWAHnWAHnW&#10;AHnWAHnWAHnWAHnWAHnWAHnWAHnWAHnWAHnWAHnWAHnWAHnWAHnWAHnWAHnWAHnWAHnWAHnWAHnW&#10;v9fp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u9ToAHnW&#10;AHnWAHnWAHnWAHnWAHnWAHnWAHnWAHnWAHnWAHnWAHnWAHnWAHnWAHnWAHnWAHnWAHnWAHnWAHnW&#10;AHnWAHnWAHnWAHnWAHnWAHnWAHnWAHnWAHnWAHnWAHnWAHnWAHnWAHnWAHnWAHnWAHnWAHnWAHnW&#10;AHnWAHnWYpzI////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////YpzI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UpLE////////////////////////////////////////////////&#10;v9fpAHnWAHnWAHnWAHnWAHnWAHnWAHnWAHnWAHnWAHnWAHnWAHnWAHnWAHnWAHnWAHnWAHnWAHnW&#10;AHnWAHnWAHnWAHnWAHnWAHnWAHnWAHnWAHnWAHnWAHnWAHnWAHnWAHnWAHnWAHnWAHnWAHnWv9fp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YpzI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////YpzI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UpLE////////////////////////////////////////////////v9fp&#10;AHnWAHnWAHnWAHnWAHnWAHnWAHnWAHnWAHnWAHnWAHnWAHnWAHnWAHnWAHnWAHnWAHnWAHnWAHnW&#10;AHnWAHnWAHnWAHnWAHnWAHnWAHnWAHnWAHnWAHnWAHnWAHnWAHnWAHnWAHnWAHnWv9fp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YpzI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////YpzI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UpLE////////////////////////////////////////////////v9fpAHnW&#10;AHnWAHnWAHnWAHnWAHnWAHnWAHnWAHnWAHnWAHnWAHnWAHnWAHnWAHnWAHnWAHnWAHnWAHnWAHnW&#10;AHnWAHnWAHnWAHnWAHnWAHnWAHnWAHnWAHnWAHnWAHnWAHnWAHnWAHnWss7k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YpzI&#10;////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////YpzI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UpLE////////////////////////////////////////////////v9fpAHnWAHnW&#10;AHnWAHnWAHnWAHnWAHnWAHnWAHnWAHnWAHnWAHnWAHnWAHnWAHnWAHnWAHnWAHnWAHnWAHnWAHnW&#10;AHnWAHnWAHnWAHnWAHnWAHnWAHnWAHnWAHnWAHnWAHnWAHnWAHnWv9fp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YpzI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YpzI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UpLE////////////////////////////////////////////////v9fpAHnWAHnWAHnW&#10;AHnWAHnWAHnWAHnWAHnWAHnWAHnWAHnWAHnWAHnWAHnWAHnWAHnWAHnWAHnWAHnWAHnWAHnWAHnW&#10;AHnWAHnWAHnWAHnWAHnWAHnWAHnWAHnWAHnWAHnWAHnWu9To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ss7kAHnWAHnWAHnW&#10;AHnWAHnWAHnWAHnWAHnWAHnWAHnWAHnWAHnWAHnWAHnWAHnWAHnWAHnWAHnWAHnWAHnWAHnWAHnW&#10;AHnWAHnWAHnWAHnWAHnWAHnWAHnWAHnWAHnWAHnWAHnWAHnWAHnWAHnWAHnWAHnWYpzI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YpzI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UpLE////////////////////////////////////////////////v9fpAHnWAHnWAHnWAHnW&#10;AHnWAHnWAHnWAHnWAHnWAHnWAHnWAHnWAHnWAHnWAHnWAHnWAHnWAHnWAHnWAHnWAHnWAHnWAHnW&#10;AHnWAHnWAHnWAHnWAHnWAHnWAHnWAHnWAHnWAHnWv9fp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YpzI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YpzI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UpLE////////////////////////////////////////////////v9fpAHnWAHnWAHnWAHnWAHnW&#10;AHnWAHnWAHnWAHnWAHnWAHnWAHnWAHnWAHnWAHnWAHnWAHnWAHnWAHnWAHnWAHnWAHnWAHnWAHnW&#10;AHnWAHnWAHnWAHnWAHnWAHnWAHnWAHnWv9fp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u9ToAHnWAHnWAHnWAHnW&#10;AHnWAHnWAHnWAHnWAHnWAHnWAHnWAHnWAHnWAHnWAHnWAHnWAHnWAHnWAHnWAHnWAHnWAHnWAHnW&#10;AHnWAHnWAHnWAHnWAHnWAHnWAHnWAHnWAHnWAHnWAHnWAHnWAHnWAHnWYpzI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YpzI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UpLE&#10;////////////////////////////////////////////////v9fpAHnWAHnWAHnWAHnWAHnWAHnW&#10;AHnWAHnWAHnWAHnWAHnWAHnWAHnWAHnWAHnWAHnWAHnWAHnWAHnWAHnWAHnWAHnWAHnWAHnWAHnW&#10;AHnWAHnWAHnWAHnWAHnWAHnWAHnWv9fp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9fpAHnWAHnWAHnWAHnWAHnW&#10;AHnWAHnWAHnWAHnWAHnWAHnWAHnWAHnWAHnWAHnWAHnWAHnWAHnWAHnWAHnWAHnWAHnWAHnWAHnW&#10;AHnWAHnWAHnWAHnWAHnWAHnWAHnWAHnWAHnWAHnWAHnWAHnWAHnWYpzI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YpzI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UpLE////&#10;////////////////////////////////////////////v9fpAHnWAHnWAHnWAHnWAHnWAHnWAHnW&#10;AHnWAHnWAHnWAHnWAHnWAHnWAHnWAHnWAHnWAHnWAHnWAHnWAHnWAHnWAHnWAHnWAHnWAHnWAHnW&#10;AHnWAHnWAHnWAHnWAHnWv9fp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9fpAHnWAHnWAHnWAHnWAHnW&#10;AHnWAHnWAHnWAHnWAHnWAHnWAHnWAHnWAHnWAHnWAHnWAHnWAHnWAHnWAHnWAHnWAHnWAHnWAHnW&#10;AHnWAHnWAHnWAHnWAHnWAHnWAHnWAHnWAHnWAHnWAHnWAHnWYpzI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YpzI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UpLE////////&#10;////////////////////////////////////////v9fpAHnWAHnWAHnWAHnWAHnWAHnWAHnWAHnW&#10;AHnWAHnWAHnWAHnWAHnWAHnWAHnWAHnWAHnWAHnWAHnWAHnWAHnWAHnWAHnWAHnWAHnWAHnWAHnW&#10;AHnWAHnWAHnWrcvi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v9fpAHnWAHnWAHnWAHnWAHnWAHnW&#10;AHnWAHnWAHnWAHnWAHnWAHnWAHnWAHnWAHnWAHnWAHnWAHnWAHnWAHnWAHnWAHnWAHnWAHnWAHnW&#10;AHnWAHnWAHnWAHnWAHnWAHnWAHnWAHnWAHnWAHnWAHnWYpzI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YpzI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UpLE////////////&#10;////////////////////////////////////v9fpAHnWAHnWAHnWAHnWAHnWAHnWAHnWAHnWAHnW&#10;AHnWAHnWAHnWAHnWAHnWAHnWAHnWAHnWAHnWAHnWAHnWAHnWAHnWAHnWAHnWAHnWAHnWAHnWAHnW&#10;AHnWAHnWv9fp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v9fpAHnWAHnWAHnWAHnWAHnWAHnW&#10;AHnWAHnWAHnWAHnWAHnWAHnWAHnWAHnWAHnWAHnWAHnWAHnWAHnWAHnWAHnWAHnWAHnWAHnWAHnW&#10;AHnWAHnWAHnWAHnWAHnWAHnWAHnWAHnWAHnWAHnWYpzI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YpzI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UpLE////////////////&#10;////////////////////////////////v9fpAHnWAHnWAHnWAHnWAHnWAHnWAHnWAHnWAHnWAHnW&#10;AHnWAHnWAHnWAHnWAHnWAHnWAHnWAHnWAHnWAHnWAHnWAHnWAHnWAHnWAHnWAHnWAHnWAHnWAHnW&#10;t9Hm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pMXeAHnWAHnWAHnWAHnWAHnWAHnW&#10;AHnWAHnWAHnWAHnWAHnWAHnWAHnWAHnWAHnWAHnWAHnWAHnWAHnWAHnWAHnWAHnWAHnWAHnWAHnW&#10;AHnWAHnWAHnWAHnWAHnWAHnWAHnWAHnWAHnWYpzI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YpzI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UpLE////////////////////&#10;////////////////////////////v9fpAHnWAHnWAHnWAHnWAHnWAHnWAHnWAHnWAHnWAHnWAHnW&#10;AHnWAHnWAHnWAHnWAHnWAHnWAHnWAHnWAHnWAHnWAHnWAHnWAHnWAHnWAHnWAHnWAHnWAHnWv9fp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v9fpAHnWAHnWAHnWAHnWAHnWAHnWAHnW&#10;AHnWAHnWAHnWAHnWAHnWAHnWAHnWAHnWAHnWAHnWAHnWAHnWAHnWAHnWAHnWAHnWAHnWAHnWAHnW&#10;AHnWAHnWAHnWAHnWAHnWAHnWAHnWAHnWYpzI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YpzI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UpLE////////////////////////&#10;////////////////////////v9fpAHnWAHnWAHnWAHnWAHnWAHnWAHnWAHnWAHnWAHnWAHnWAHnW&#10;AHnWAHnWAHnWAHnWAHnWAHnWAHnWAHnWAHnWAHnWAHnWAHnWAHnWAHnWAHnWAHnWv9fp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ss7kAHnWAHnWAHnWAHnWAHnWAHnWAHnW&#10;AHnWAHnWAHnWAHnWAHnWAHnWAHnWAHnWAHnWAHnWAHnWAHnWAHnWAHnWAHnWAHnWAHnWAHnWAHnW&#10;AHnWAHnWAHnWAHnWAHnWAHnWAHnWYpzI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YpzI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UpLE////////////////////////////&#10;////////////////////v9fpAHnWAHnWAHnWAHnWAHnWAHnWAHnWAHnWAHnWAHnWAHnWAHnWAHnW&#10;AHnWAHnWAHnWAHnWAHnWAHnWAHnWAHnWAHnWAHnWAHnWAHnWAHnWAHnWAHnWv9fp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v9fpAHnWAHnWAHnWAHnWAHnWAHnWAHnWAHnW&#10;AHnWAHnWAHnWAHnWAHnWAHnWAHnWAHnWAHnWAHnWAHnWAHnWAHnWAHnWAHnWAHnWAHnWAHnWAHnW&#10;AHnWAHnWAHnWAHnWAHnWAHnWYpzI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YpzI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UpLE////////////////////////////////&#10;////////////////v9fpAHnWAHnWAHnWAHnWAHnWAHnWAHnWAHnWAHnWAHnWAHnWAHnWAHnWAHnW&#10;AHnWAHnWAHnWAHnWAHnWAHnWAHnWAHnWAHnWAHnWAHnWAHnWAHnWv9fp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u9ToAHnWAHnWAHnWAHnWAHnWAHnWAHnWAHnW&#10;AHnWAHnWAHnWAHnWAHnWAHnWAHnWAHnWAHnWAHnWAHnWAHnWAHnWAHnWAHnWAHnWAHnWAHnWAHnW&#10;AHnWAHnWAHnWAHnWAHnWYpzI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////YpzI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UpLE////////////////////////////////////&#10;////////////v9fpAHnWAHnWAHnWAHnWAHnWAHnWAHnWAHnWAHnWAHnWAHnWAHnWAHnWAHnWAHnW&#10;AHnWAHnWAHnWAHnWAHnWAHnWAHnWAHnWAHnWAHnWAHnWpMXe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v9fpAHnWAHnWAHnWAHnWAHnWAHnWAHnWAHnWAHnW&#10;AHnWAHnWAHnWAHnWAHnWAHnWAHnWAHnWAHnWAHnWAHnWAHnWAHnWAHnWAHnWAHnWAHnWAHnWAHnW&#10;AHnWAHnWAHnWAHnWYpzI////////////////////////////////////////////////////////&#10;////////////////////////////////////////////////////////////rcvi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pMXe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u9To////////////////////////////////////////&#10;////////////qMjgAHnWAHnWAHnWAHnWAHnWAHnWAHnWAHnWAHnWAHnWAHnWAHnWAHnWAHnWAHnW&#10;AHnWAHnWAHnWAHnWAHnWAHnWAHnWAHnWAHnWpMXe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v9fpAHnWAHnWAHnWAHnWAHnWAHnWAHnWAHnWAHnW&#10;AHnWAHnWAHnWAHnWAHnWAHnWAHnWAHnWAHnWAHnWAHnWAHnWAHnWAHnWAHnWAHnWAHnWAHnWAHnW&#10;AHnWAHnWAHnWYpzI////////////////////////////////////////////////////////////&#10;////////////////////////////////////////////////////////////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////////////////////////////&#10;////////////////////////////////////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////////////////////////////////////////////////&#10;////////////v9fpv9fpv9fpv9fpv9fpv9fpv9fpv9fpv9fpv9fpv9fpv9fpv9fpv9fpv9fpv9fp&#10;v9fpv9fpv9fpv9fpv9fpv9fpv9fpv9fp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9fpAHnWAHnWAHnWAHnWAHnWAHnWAHnWAHnWAHnWAHnW&#10;AHnWAHnWAHnWAHnWAHnWAHnWAHnWAHnWAHnWAHnWAHnWAHnWAHnWAHnWAHnWAHnWAHnWAHnWAHnW&#10;AHnWAHnWYpzI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9fpAHnWAHnWAHnWAHnWAHnWAHnWAHnWAHnWAHnWAHnW&#10;AHnWAHnWAHnWAHnWAHnWAHnWAHnWAHnWAHnWAHnWAHnWAHnWAHnWAHnWAHnWAHnWAHnWAHnWAHnW&#10;AHnWYpzI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rcviAHnWAHnWAHnWAHnWAHnWAHnWAHnWAHnWAHnWAHnW&#10;AHnWAHnWAHnWAHnWAHnWAHnWAHnWAHnWAHnWAHnWAHnWAHnWAHnWAHnWAHnWAHnWAHnWAHnWAHnW&#10;YpzI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v9fpAHnWAHnWAHnWAHnWAHnWAHnWAHnWAHnWAHnWAHnWAHnW&#10;AHnWAHnWAHnWAHnWAHnWAHnWAHnWAHnWAHnWAHnWAHnWAHnWAHnWAHnWAHnWAHnWAHnWAHnWYpzI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t9HmAHnWAHnWAHnWAHnWAHnWAHnWAHnWAHnWAHnWAHnWAHnW&#10;AHnWAHnWAHnWAHnWAHnWAHnWAHnWAHnWAHnWAHnWAHnWAHnWAHnWAHnWAHnWAHnWAHnWYpzI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9fpAHnWAHnWAHnWAHnWAHnWAHnWAHnWAHnWAHnWAHnWAHnWAHnW&#10;AHnWAHnWAHnWAHnWAHnWAHnWAHnWAHnWAHnWAHnWAHnWAHnWAHnWAHnWAHnWAHnWYpzI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u9ToAHnWAHnWAHnWAHnWAHnWAHnWAHnWAHnWAHnWAHnWAHnWAHnW&#10;AHnWAHnWAHnWAHnWAHnWAHnWAHnWAHnWAHnWAHnWAHnWAHnWAHnWAHnWAHnWYpzI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AHnWAHnWAHnWAHnWAHnWAHnWAHnWAHnWAHnWAHnW&#10;AHnWAHnWAHnWAHnWAHnWAHnWAHnWAHnWAHnWAHnWAHnWAHnWAHnWAHnWYpzI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AHnWAHnWAHnWAHnWAHnWAHnWAHnWAHnWAHnWAHnW&#10;AHnWAHnWAHnWAHnWAHnWAHnWAHnWAHnWAHnWAHnWAHnWAHnWAHnWYpzI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9fpAHnWAHnWAHnWAHnWAHnWAHnWAHnWAHnWAHnWAHnWAHnWAHnWAHnWAHnW&#10;AHnWAHnWAHnWAHnWAHnWAHnWAHnWAHnWAHnWAHnWAHnWAHnWYpzI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9fpAHnWAHnWAHnWAHnWAHnWAHnWAHnWAHnWAHnWAHnWAHnWAHnWAHnWAHnW&#10;AHnWAHnWAHnWAHnWAHnWAHnWAHnWAHnWAHnWAHnWAHnWYpzI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ss7kAHnWAHnWAHnWAHnWAHnWAHnWAHnWAHnWAHnWAHnWAHnWAHnWAHnWAHnW&#10;AHnWAHnWAHnWAHnWAHnWAHnWAHnWAHnWAHnWAHnWYpzI////////////////////////////////&#10;////////////////////////////////////////////////////////////////////////////&#10;////////////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////////////////////////////////////////////////////////////////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////////////////////&#10;////////////////////////////////////////v9fpv9fpv9fpv9fpv9fpv9fpv9fpv9fpv9fp&#10;v9fpv9fpv9fpv9fpv9fpv9fp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v9fpAHnWAHnWAHnWAHnWAHnWAHnWAHnWAHnWAHnWAHnWAHnWAHnWAHnWAHnWAHnW&#10;AHnWAHnWAHnWAHnWAHnWAHnWAHnWAHnWAHnWYpzI////////////////////////////////////&#10;////////////////////////////////////////////////////////////////////////////&#10;////mr7a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hLHS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t9Hm////////////////////&#10;////////////////////////////////kLfXAHnWAHnWAHnWAHnWAHnWAHnWAHnWAHnWAHnWAHnW&#10;AHnWAHnWAHnWAHnWAHnWcqbN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u9ToAHnWAHnWAHnWAHnWAHnWAHnWAHnWAHnWAHnWAHnWAHnWAHnWAHnWAHnWAHnW&#10;AHnWAHnWAHnWAHnWAHnWAHnWAHnWAHnWYpzI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YpzI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UpLE////////////////////////&#10;////////////////////////v9fpAHnWAHnWAHnWAHnWAHnWAHnWAHnWAHnWAHnWAHnWAHnWAHnW&#10;AHnWAHnWAHnWAHnWAHnWss7k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9fpAHnWAHnWAHnWAHnWAHnWAHnWAHnWAHnWAHnWAHnWAHnWAHnWAHnWAHnWAHnWAHnW&#10;AHnWAHnWAHnWAHnWAHnWAHnWAHnWYpzI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YpzI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UpLE////////////////////////////&#10;////////////////////v9fpAHnWAHnWAHnWAHnWAHnWAHnWAHnWAHnWAHnWAHnWAHnWAHnWAHnW&#10;AHnWAHnWAHnWAHnWv9fp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9fpAHnWAHnWAHnWAHnWAHnWAHnWAHnWAHnWAHnWAHnWAHnWAHnWAHnWAHnWAHnWAHnW&#10;AHnWAHnWAHnWAHnWAHnWAHnWYpzI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YpzI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UpLE////////////////////////////////&#10;////////////////v9fpAHnWAHnWAHnWAHnWAHnWAHnWAHnWAHnWAHnWAHnWAHnWAHnWAHnWAHnW&#10;AHnWAHnWv9fp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9fpAHnWAHnWAHnWAHnWAHnWAHnWAHnWAHnWAHnWAHnWAHnWAHnWAHnWAHnWAHnWAHnWAHnW&#10;AHnWAHnWAHnWAHnWAHnWYpzI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////YpzI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UpLE////////////////////////////////////&#10;////////////v9fpAHnWAHnWAHnWAHnWAHnWAHnWAHnWAHnWAHnWAHnWAHnWAHnWAHnWAHnWAHnW&#10;AHnWv9fp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9fpAHnWAHnWAHnWAHnWAHnWAHnWAHnWAHnWAHnWAHnWAHnWAHnWAHnWAHnWAHnWAHnWAHnW&#10;AHnWAHnWAHnWAHnWYpzI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YpzI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UpLE////////////////////////////////////////&#10;////////v9fpAHnWAHnWAHnWAHnWAHnWAHnWAHnWAHnWAHnWAHnWAHnWAHnWAHnWAHnWAHnWv9fp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pMXeAHnWAHnWAHnWAHnWAHnWAHnWAHnWAHnWAHnWAHnWAHnWAHnWAHnWAHnWAHnWAHnWAHnW&#10;AHnWAHnWAHnWYpzI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YpzI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UpLE////////////////////////////////////////////&#10;////v9fpAHnWAHnWAHnWAHnWAHnWAHnWAHnWAHnWAHnWAHnWAHnWAHnWAHnWAHnWss7k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AHnWAHnWAHnWAHnWAHnWAHnWAHnW&#10;AHnWAHnWYpzI////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////YpzI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UpLE////////////////////////////////////////////////&#10;v9fpAHnWAHnWAHnWAHnWAHnWAHnWAHnWAHnWAHnWAHnWAHnWAHnWAHnWAHnWv9fp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ss7kAHnWAHnWAHnWAHnWAHnWAHnWAHnWAHnWAHnWAHnWAHnWAHnWAHnWAHnWAHnWAHnWAHnWAHnW&#10;AHnWYpzI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////YpzI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UpLE////////////////////////////////////////////////v9fp&#10;AHnWAHnWAHnWAHnWAHnWAHnWAHnWAHnWAHnWAHnWAHnWAHnWAHnWu9To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9fp&#10;AHnWAHnWAHnWAHnWAHnWAHnWAHnWAHnWAHnWAHnWAHnWAHnWAHnWAHnWAHnWAHnWAHnWAHnWAHnW&#10;YpzI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////YpzI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UpLE////////////////////////////////////////////////v9fpAHnW&#10;AHnWAHnWAHnWAHnWAHnWAHnWAHnWAHnWAHnWAHnWAHnWAHnWv9fp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u9To&#10;AHnWAHnWAHnWAHnWAHnWAHnWAHnWAHnWAHnWAHnWAHnWAHnWAHnWAHnWAHnWAHnWAHnWAHnWYpzI&#10;////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////YpzI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UpLE////////////////////////////////////////////////v9fpAHnWAHnW&#10;AHnWAHnWAHnWAHnWAHnWAHnWAHnWAHnWAHnWAHnWv9fp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v9fpAHnW&#10;AHnWAHnWAHnWAHnWAHnWAHnWAHnWAHnWAHnWAHnWAHnWAHnWAHnWAHnWAHnWAHnWAHnWYpzI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YpzI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UpLE////////////////////////////////////////////////v9fpAHnWAHnWAHnW&#10;AHnWAHnWAHnWAHnWAHnWAHnWAHnWAHnWpMXe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v9fpAHnW&#10;AHnWAHnWAHnWAHnWAHnWAHnWAHnWAHnWAHnWAHnWAHnWAHnWAHnWAHnWAHnWAHnWYpzI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YpzI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UpLE////////////////////////////////////////////////v9fpAHnWAHnWAHnWAHnW&#10;AHnWAHnWAHnWAHnWAHnWAHnWAHnWv9fp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9fpAHnWAHnW&#10;AHnWAHnWAHnWAHnWAHnWAHnWAHnWAHnWAHnWAHnWAHnWAHnWAHnWAHnWAHnWYpzI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YpzI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UpLE////////////////////////////////////////////////v9fpAHnWAHnWAHnWAHnWAHnW&#10;AHnWAHnWAHnWAHnWAHnWt9Hm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9fpAHnWAHnW&#10;AHnWAHnWAHnWAHnWAHnWAHnWAHnWAHnWAHnWAHnWAHnWAHnWAHnWAHnWYpzI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YpzI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UpLE&#10;////////////////////////////////////////////////v9fpAHnWAHnWAHnWAHnWAHnWAHnW&#10;AHnWAHnWAHnWAHnWv9fp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ss7kAHnWAHnW&#10;AHnWAHnWAHnWAHnWAHnWAHnWAHnWAHnWAHnWAHnWAHnWAHnWAHnWYpzI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YpzI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UpLE////&#10;////////////////////////////////////////////v9fpAHnWAHnWAHnWAHnWAHnWAHnWAHnW&#10;AHnWAHnWv9fp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v9fpAHnWAHnWAHnW&#10;AHnWAHnWAHnWAHnWAHnWAHnWAHnWAHnWAHnWAHnWAHnWAHnWYpzI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YpzI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UpLE////////&#10;////////////////////////////////////////v9fpAHnWAHnWAHnWAHnWAHnWAHnWAHnWAHnW&#10;AHnWv9fp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t9HmAHnWAHnWAHnW&#10;AHnWAHnWAHnWAHnWAHnWAHnWAHnWAHnWAHnWAHnWAHnWYpzI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YpzI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UpLE////////////&#10;////////////////////////////////////v9fpAHnWAHnWAHnWAHnWAHnWAHnWAHnWAHnWv9fp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v9fpAHnWAHnWAHnWAHnW&#10;AHnWAHnWAHnWAHnWAHnWAHnWAHnWAHnWAHnWAHnWYpzI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YpzI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UpLE////////////////&#10;////////////////////////////////v9fpAHnWAHnWAHnWAHnWAHnWAHnWAHnWss7k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u9ToAHnWAHnWAHnWAHnW&#10;AHnWAHnWAHnWAHnWAHnWAHnWAHnWAHnWAHnWYpzI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YpzI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UpLE////////////////////&#10;////////////////////////////v9fpAHnWAHnWAHnWAHnWAHnWAHnWAHnWv9fp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9fpAHnWAHnWAHnWAHnWAHnW&#10;AHnWAHnWAHnWAHnWAHnWAHnWAHnWAHnWYpzI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YpzI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UpLE////////////////////////&#10;////////////////////////v9fpAHnWAHnWAHnWAHnWAHnWAHnWu9To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9fpAHnWAHnWAHnWAHnWAHnW&#10;AHnWAHnWAHnWAHnWAHnWAHnWAHnWYpzI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YpzI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UpLE////////////////////////////&#10;////////////////////v9fpAHnWAHnWAHnWAHnWAHnWAHnWv9fp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v9fpAHnWAHnWAHnWAHnWAHnWAHnW&#10;AHnWAHnWAHnWAHnWAHnWAHnWYpzI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YpzI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UpLE////////////////////////////////&#10;////////////////v9fpAHnWAHnWAHnWAHnWAHnWv9fp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v9fpAHnWAHnWAHnWAHnWAHnWAHnW&#10;AHnWAHnWAHnWAHnWAHnWYpzI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////YpzI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UpLE////////////////////////////////////&#10;////////////v9fpAHnWAHnWAHnWAHnWrcvi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ss7kAHnWAHnWAHnWAHnWAHnWAHnW&#10;AHnWAHnWAHnWAHnWYpzI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YpzI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UpLE////////////////////////////////////////&#10;////////v9fpAHnWAHnWAHnWAHnWv9fp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v9fpAHnWAHnWAHnWAHnWAHnWAHnWAHnW&#10;AHnWAHnWAHnWYpzI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YpzI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UpLE////////////////////////////////////////////&#10;////v9fpAHnWAHnWAHnWu9To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u9ToAHnWAHnWAHnWAHnWAHnWAHnWAHnW&#10;AHnWAHnWYpzI////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////YpzI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UpLE////////////////////////////////////////////////&#10;v9fpAHnWAHnWAHnWv9fp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v9fpAHnWAHnWAHnWAHnWAHnWAHnWAHnWAHnW&#10;AHnWYpzI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////YpzI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UpLE////////////////////////////////////////////////////&#10;YJvHAHnWv9fp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v9fpAHnWAHnWAHnWAHnWAHnWAHnWAHnWAHnW&#10;YpzI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////YpzI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UpLE////////////////////////////////////////////////////8vn9&#10;pMXe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v9fpAHnWAHnWAHnWAHnWAHnWAHnWAHnWAHnWYpzI&#10;////////////////////////////////////////////////////////////////////////////&#10;////////////////////////////////////v9f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////YpzI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UpLE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v9fpAHnWAHnWAHnWAHnWAHnWAHnWAHnWYpzI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YpzI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UpLE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pMXeAHnWAHnWAHnWAHnWAHnWAHnWYpzI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YpzI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UpLE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9fpAHnWAHnWAHnWAHnWAHnWAHnWYpzI////////////&#10;////////////////////////////////////////////////////////////////////////////&#10;////////////////////////v9f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YpzI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UpLE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ss7kAHnWAHnWAHnWAHnWAHnWYpzI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YpzI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UpLE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v9fpAHnWAHnWAHnWAHnWAHnWYpzI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YpzI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UpLE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u9ToAHnWAHnWAHnWAHnWYpzI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YpzI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UpLE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9fpAHnWAHnWAHnWAHnWYpzI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YpzI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UpLE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9fpAHnWAHnWAHnWYpzI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YpzI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UpLE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YpzI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YpzI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UpLE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9fpAHnWAHnWAHnWYpzI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YpzI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UpLE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v9fpAHnWAHnWAHnWYpzI////////////////////////////////////////////&#10;////////////////////////////////////////////////////////////////////v9f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YpzI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UpLE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9fpAHnWAHnWAHnWAHnWYpzI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YpzI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UpLE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u9ToAHnWAHnWAHnWAHnWYpzI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////YpzI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UpLE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v9fpAHnW&#10;AHnWAHnWAHnWAHnWYpzI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YpzI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UpLE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ss7kAHnWAHnW&#10;AHnWAHnWAHnWYpzI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YpzI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UpLE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v9fpAHnWAHnWAHnWAHnWAHnWAHnW&#10;AHnWYpzI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v9fpAHnWAHnWAHnWAHnWAHnWAHnWAHnW&#10;YpzI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v9fpAHnWAHnWAHnWAHnWAHnWAHnWAHnWAHnWYpzI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u9ToAHnWAHnWAHnWAHnWAHnWAHnWAHnWAHnWYpzI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9fpAHnWAHnWAHnWAHnWAHnWAHnWAHnWAHnWAHnWYpzI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ss7kAHnWAHnWAHnWAHnWAHnWAHnWAHnWAHnWAHnWYpzI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v9fpAHnWAHnWAHnWAHnWAHnWAHnWAHnWAHnWAHnWAHnWYpzI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9fpAHnWAHnWAHnWAHnWAHnWAHnWAHnWAHnWAHnWAHnWAHnWYpzI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YpzI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v9fpAHnW&#10;AHnWAHnWAHnWAHnWAHnWAHnWAHnWAHnWAHnWAHnWAHnWYpzI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u9ToAHnWAHnW&#10;AHnWAHnWAHnWAHnWAHnWAHnWAHnWAHnWAHnWAHnWYpzI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v9fpAHnWAHnWAHnWAHnW&#10;AHnWAHnWAHnWAHnWAHnWAHnWAHnWAHnWAHnWYpzI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rcviAHnWAHnWAHnWAHnWAHnW&#10;AHnWAHnWAHnWAHnWAHnWAHnWAHnWAHnWYpzI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v9fpAHnWAHnWAHnWAHnWAHnWAHnWAHnW&#10;AHnWAHnWAHnWAHnWAHnWAHnWAHnWYpzI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v9fpAHnWAHnWAHnWAHnWAHnWAHnWAHnWAHnWAHnW&#10;AHnWAHnWAHnWAHnWAHnWAHnWWJbG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9fpAHnWAHnWAHnWAHnWAHnWAHnWAHnWAHnWAHnWAHnW&#10;AHnWAHnWAHnWAHnWAHnWAHnWv9fp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9fpAHnWAHnWAHnWAHnWAHnWAHnWAHnWAHnWAHnWAHnWAHnWAHnW&#10;AHnWAHnWAHnWAHnWAHnWv9fp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u9ToAHnWAHnWAHnWAHnWAHnWAHnWAHnWAHnWAHnWAHnWAHnWAHnWAHnW&#10;AHnWAHnWAHnWAHnWv9fp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v9fpAHnWAHnWAHnWAHnWAHnWAHnWAHnWAHnWAHnWAHnWAHnWAHnWAHnWAHnWAHnW&#10;AHnWAHnWAHnWv9fp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rcviAHnWAHnWAHnWAHnWAHnWAHnWAHnWAHnWAHnWAHnWAHnWAHnWAHnWAHnWAHnWAHnW&#10;AHnWAHnWVZXF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AHnWAHnWAHnWAHnWAHnWAHnWAHnW&#10;AHnWAHnWv9fp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v9fpAHnW&#10;AHnWAHnWAHnWAHnWAHnWAHnWAHnWAHnWAHnWAHnWAHnWAHnWAHnWAHnWAHnWAHnWAHnWAHnWAHnW&#10;AHnWss7k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9fpAHnWAHnW&#10;AHnWAHnWAHnWAHnWAHnWAHnWAHnWAHnWAHnWAHnWAHnWAHnWAHnWAHnWAHnWAHnWAHnWAHnWAHnW&#10;AHnWv9fp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v9fpAHnWAHnWAHnWAHnW&#10;AHnWAHnWAHnWAHnWAHnWAHnWAHnWAHnWAHnWAHnWAHnWAHnWAHnWAHnWAHnWAHnWAHnWAHnWAHnW&#10;AHnWv9fp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t9HmAHnWAHnWAHnWAHnWAHnW&#10;AHnWAHnWAHnWAHnWAHnWAHnWAHnWAHnWAHnWAHnWAHnWAHnWAHnWAHnWAHnWAHnWAHnWAHnWAHnW&#10;AHnWv9fp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v9fpAHnWAHnWAHnWAHnWAHnWAHnWAHnW&#10;AHnWAHnWAHnWAHnWAHnWAHnWAHnWAHnWAHnWAHnWAHnWAHnWAHnWAHnWAHnWAHnWAHnWAHnWAHnW&#10;AHnWv9fp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qMjgAHnWAHnWAHnWAHnWAHnWAHnWAHnWAHnW&#10;AHnWAHnWAHnWAHnWAHnWAHnWAHnWAHnWAHnWAHnWAHnWAHnWAHnWAHnWAHnWAHnWAHnWAHnWAHnW&#10;AHnWv9fpv9fp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9fpAHnWAHnWAHnWAHnWAHnWAHnWAHnWAHnWAHnWAHnW&#10;AHnWAHnWAHnWAHnWAHnWAHnWAHnWAHnWAHnWAHnWAHnWAHnWAHnWAHnWAHnWAHnWAHnWAHnWAHnW&#10;AHnWAHnWv9fpv9fp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9fpAHnWAHnWAHnWAHnWAHnWAHnWAHnWAHnWAHnWAHnWAHnWAHnW&#10;AHnWAHnWAHnWAHnWAHnWAHnWAHnWAHnWAHnWAHnWAHnWAHnWAHnWAHnWAHnWAHnWAHnWAHnWAHnW&#10;AHnWAHnWAHnWu9To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v9fpv9fpv9fpv9fpv9fpv9fpv9fpv9fpv9fpv9fp&#10;v9fpv9fpv9fpv9fpv9fpv9fpv9fpv9fpv9fp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t9Hm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qMjg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u9To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v9f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ss7k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t9Hm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pMXe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u9To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v9f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ss7k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u9To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ss7k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pMXe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u9To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ss7k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u9To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ss7k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pMXe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u9To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rcvi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u9To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ss7k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v9f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t9Hm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qMjg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u9To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ss7k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u9To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9f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ss7k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pMXe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u9To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ss7k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u9To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v9f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ss7k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u9To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ss7k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u9To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v9fp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v9f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ss7k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v9fp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u9To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v9fp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ss7k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u9To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v9fp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9f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ss7k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v9fp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u9To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v9fp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ss7k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u9To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v9fp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v9f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ss7k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v9fp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u9To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v9f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v9fp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ss7k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u9To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9f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v9fp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v9f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rcvi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9f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9f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v9fp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u9To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v9f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v9fp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ss7k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t9H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v9f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v9fp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v9f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qMjg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v9fpAHnWAHnWAHnWAHnWAHnWAHnWAHnWAHnWAHnW&#10;AHnWAHnWAHnWAHnWAHnWAHnWAHnWAHnWAHnWAHnWAHnWAHnWAHXPAHXPAHXPAHXPAHXPAHXPAHXP&#10;AHXPAHXPAHXPAHXPAHXPAHXPAHXPAHXPAHXPAHXPAHXPAHXPAHXPAHXPAHXPAHXPAHXPAHXPAHXP&#10;AHXPAHXPAHXPAHXPAHXPAHXPAHXPAHXPAHXPAHXPAHXPAHXPAHXPAHXPAHXPAHXPAHXPAHXPAHX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v9fpAHnWAHnWAHnWAHnWAHnWAHnWAHnWAHnWAHnWAHnWAHnW&#10;AHnWAHnWAHnWAHnWAHnWAHnWAHnWAHnWAHnWAHnWAHXPAHnWAHnWAHnWAHnWAHnWAHnWAHnWAHnW&#10;AHnWAHnWAHnWAHnWAHnWAHnWAHnWAHnWAHnWAHnWAHnWAHnWAHnWAHnWAHnWAHnWAHnWAHnWAHnW&#10;AHnWAHnWAHnWAHnWAHnWAHnWAHnWAHnWAHnWAHnWAHnWAHnWAHnWAHnWAHnWAHnWAHnWAHnWAHX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v9fp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u9ToAHnWAHnWAHnWAHnWAHnWAHnWAHnWAHnWAHnWAHnWAHnWAHnW&#10;AHnWAHnWAHnWAHnWAHnWAHnWAHnWAHnWAHnWAHXPAHnWAHnWAHnWAHnWAHnWAHnWAHnWAHnWAHnW&#10;AHnWAHnWAHnWAHnWAHnWAHnWAHnWAHnWAHnWAHnWAHnWAHnWAHnWAHnWAHnWAHnWAHnWAHnWAHnW&#10;AHnWAHnWAHnWAHnWAHnWAHnWAHnWAHnWAHnWAHnWAHnWAHnWAHnWAHnWAHnWAHnWAHnWAHX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u9To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v9fpAHnWAHnWAHnWAHnWAHnWAHnWAHnWAHnWAHnWAHnWAHnWAHnWAHnWAHnW&#10;AHnWAHnWAHnWAHnWAHnWAHnWAHnWAHnWAHXPAHnWAHnWAHnWAHnWAHnWAHnWAHnWAHnWAHnWAHnW&#10;AHnWAHnWAHnWAHnWAHnWAHnWAHnWAHnWAHnWAHnWAHnWAHnWAHnWAHnWAHnWAHnWAHnWAHnWAHnW&#10;AHnWAHnWAHnWAHnWAHnWAHnWAHnWAHnWAHnWAHnWAHnWAHnWAHnWAHnWAHnWAHnWAHX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v9fp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ss7kAHnWAHnWAHnWAHnWAHnWAHnWAHnWAHnWAHnWAHnWAHnWAHnWAHnWAHnWAHnW&#10;AHnWAHnWAHnWAHnWAHnWAHnWAHnWAHXPAHnWAHnWAHnWAHnWAHnWAHnWAHnWAHnWAHnWAHnWAHnW&#10;AHnWAHnWAHnWAHnWAHnWAHnWAHnWAHnWAHnWAHnWAHnWAHnWAHnWAHnWAHnWAHnWAHnWAHnWAHnW&#10;AHnWAHnWAHnWAHnWAHnWAHnWAHnWAHnWAHnWAHnWAHnWAHnWAHnWAHnWAHnWAHX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ss7k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9fpAHnWAHnWAHnWAHnWAHnWAHnWAHnWAHnWAHnWAHnWAHnWAHnWAHnWAHnWAHnWAHnWAHnW&#10;AHnWAHnWAHnWAHnWAHnWAHnWAHXPAHnWAHnWAHnWAHnWAHnWAHnWAHnWAHnWAHnWAHnWAHnWAHnW&#10;AHnWAHnWAHnWAHnWAHnWAHnWAHnWAHnWAHnWAHnWAHnWAHnWAHnWAHnWAHnWAHnWAHnWAHnWAHnW&#10;AHnWAHnWAHnWAHnWAHnWAHnWAHnWAHnWAHnWAHnWAHnWAHnWAHnWAHnWAHX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9fp&#10;AHnWAHnWAHnWAHnWAHnWAHnWAHnWAHnWAHnWAHnWAHnWAHnWAHnWAHnWAHnWAHnWAHnWAHnWAHnW&#10;AHnWAHnWAHnWAHnWAHnWAHXPAHnWAHnWAHnWAHnWAHnWAHnWAHnWAHnWAHnWAHnWAHnWAHnWAHnW&#10;AHnWAHnWAHnWAHnWAHnWAHnWAHnWAHnWAHnWAHnWAHnWAHnWAHnWAHnWAHnWAHnWAHnWAHnWAHnW&#10;AHnWAHnWAHnWAHnWAHnWAHnWAHnWAHnWAHnWAHnWAHnWAHnWAHnWAHX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v9fp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v9fpAHnW&#10;AHnWAHnWAHnWAHnWAHnWAHnWAHnWAHnWAHnWAHnWAHnWAHnWAHnWAHnWAHnWAHnWAHnWAHnWAHnW&#10;AHnWAHnWAHnWAHnWAHXPAHnWAHnWAHnWAHnWAHnWAHnWAHnWAHnWAHnWAHnWAHnWAHnWAHnWAHnW&#10;AHnWAHnWAHnWAHnWAHnWAHnWAHnWAHnWAHnWAHnWAHnWAHnWAHnWAHnWAHnWAHnWAHnWAHnWAHnW&#10;AHnWAHnWAHnWAHnWAHnWAHnWAHnWAHnWAHnWAHnWAHnWAHnWAHX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v9fpAHnWAHnWAHnW&#10;AHnWAHnWAHnWAHnWAHnWAHnWAHnWAHnWAHnWAHnWAHnWAHnWAHnWAHnWAHnWAHnWAHnWAHnWAHnW&#10;AHnWAHnWAHnWAHXPAHnWAHnWAHnWAHnWAHnWAHnWAHnWAHnWAHnWAHnWAHnWAHnWAHnWAHnWAHnW&#10;AHnWAHnWAHnWAHnWAHnWAHnWAHnWAHnWAHnWAHnWAHnWAHnWAHnWAHnWAHnWAHnWAHnWAHnWAHnW&#10;AHnWAHnWAHnWAHnWAHnWAHnWAHnWAHnWAHnWAHnWAHnWAHX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v9fp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u9ToAHnWAHnWAHnWAHnW&#10;AHnWAHnWAHnWAHnWAHnWAHnWAHnWAHnWAHnWAHnWAHnWAHnWAHnWAHnWAHnWAHnWAHnWAHnWAHnW&#10;AHnWAHnWAHXPAHnWAHnWAHnWAHnWAHnWAHnWAHnWAHnWAHnWAHnWAHnWAHnWAHnWAHnWAHnWAHnW&#10;AHnWAHnWAHnWAHnWAHnWAHnWAHnWAHnWAHnWAHnWAHnWAHnWAHnWAHnWAHnWAHnWAHnWAHnWAHnW&#10;AHnWAHnWAHnWAHnWAHnWAHnWAHnWAHnWAHnWAHnWAHX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u9To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v9fpAHnWAHnWAHnWAHnWAHnWAHnW&#10;AHnWAHnWAHnWAHnWAHnWAHnWAHnWAHnWAHnWAHnWAHnWAHnWAHnWAHnWAHnWAHnWAHnWAHnWAHnW&#10;AHnWAHXPAHnWAHnWAHnWAHnWAHnWAHnWAHnWAHnWAHnWAHnWAHnWAHnWAHnWAHnWAHnWAHnWAHnW&#10;AHnWAHnWAHnWAHnWAHnWAHnWAHnWAHnWAHnWAHnWAHnWAHnWAHnWAHnWAHnWAHnWAHnWAHnWAHnW&#10;AHnWAHnWAHnWAHnWAHnWAHnWAHnWAHnWAHnWAHX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v9fp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ss7kAHnWAHnWAHnWAHnWAHnWAHnWAHnW&#10;AHnWAHnWAHnWAHnWAHnWAHnWAHnWAHnWAHnWAHnWAHnWAHnWAHnWAHnWAHnWAHnWAHnWAHnWAHnW&#10;AHXPAHnWAHnWAHnWAHnWAHnWAHnWAHnWAHnWAHnWAHnWAHnWAHnWAHnWAHnWAHnWAHnWAHnWAHnW&#10;AHnWAHnWAHnWAHnWAHnWAHnWAHnWAHnWAHnWAHnWAHnWAHnWAHnWAHnWAHnWAHnWAHnWAHnWAHnW&#10;AHnWAHnWAHnWAHnWAHnWAHnWAHnWAHnWAHX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ss7k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v9fp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XPAHnWAHnWAHnW&#10;AHnWAHnWAHnWAHnWAHnWAHnWAHnWAHnWAHnWAHnWAHnWAHnWAHnWAHnWAHnWAHnWAHnWAHnWAHnW&#10;AHnWAHnWAHnWAHnWAHnWAHnWAHnWAHnWAHnWAHnWAHnWAHnWAHnWAHnWAHnWAHnWAHnWAHnWAHnW&#10;AHnWAHnWAHnWAHnWAHX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XPAHnWAHnWAHnWAHnW&#10;AHnWAHnWAHnWAHnWAHnWAHnWAHnWAHnWAHnWAHnWAHnWAHnWAHnWAHnWAHnWAHnWAHnWAHnWAHnW&#10;AHnWAHnWAHnWAHnWAHnWAHnWAHnWAHnWAHnWAHnWAHnWAHnWAHnWAHnWAHnWAHnWAHnWAHnWAHnW&#10;AHnWAHnWAHnWAHX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XPAHnWAHnWAHnWAHnWAHnW&#10;AHnWAHnWAHnWAHnWAHnWAHnWAHnWAHnWAHnWAHnWAHnWAHnWAHnWAHnWAHnWAHnWAHnWAHnWAHnW&#10;AHnWAHnWAHnWAHnWAHnWAHnWAHnWAHnWAHnWAHnWAHnWAHnWAHnWAHnWAHnWAHnWAHnWAHnWAHnW&#10;AHnWAHnWAHX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XPAHnWAHnWAHnWAHnWAHnWAHnW&#10;AHnWAHnWAHnWAHnWAHnWAHnWAHnWAHnWAHnWAHnWAHnWAHnWAHnWAHnWAHnWAHnWAHnWAHnWAHnW&#10;AHnWAHnWAHnWAHnWAHnWAHnWAHnWAHnWAHnWAHnWAHnWAHnWAHnWAHnWAHnWAHnWAHnWAHnWAHnW&#10;AHnWAHX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XPAHnWAHnWAHnWAHnWAHnWAHnWAHnW&#10;AHnWAHnWAHnWAHnWAHnWAHnWAHnWAHnWAHnWAHnWAHnWAHnWAHnWAHnWAHnWAHnWAHnWAHnWAHnW&#10;AHnWAHnWAHnWAHnWAHnWAHnWAHnWAHnWAHnWAHnWAHnWAHnWAHnWAHnWAHnWAHnWAHnWAHnWAHnW&#10;AHX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XPAHnWAHnWAHnWAHnWAHnWAHnWAHnWAHnW&#10;AHnWAHnWAHnWAHnWAHnWAHnWAHnWAHnWAHnWAHnWAHnWAHnWAHnWAHnWAHnWAHnWAHnWAHnWAHnW&#10;AHnWAHnWAHnWAHnWAHnWAHnWAHnWAHnWAHnWAHnWAHnWAHnWAHnWAHnWAHnWAHnWAHnWAHnWAHX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XPAHnWAHnWAHnWAHnWAHnWAHnWAHnWAHnWAHnW&#10;AHnWAHnWAHnWAHnWAHnWAHnWAHnWAHnWAHnWAHnWAHnWAHnWAHnWAHnWAHnWAHnWAHnWAHnWAHnW&#10;AHnWAHnWAHnWAHnWAHnWAHnWAHnWAHnWAHnWAHnWAHnWAHnWAHnWAHnWAHnWAHnWAHnWAHXP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XPAHnWAHnWAHnWAHnWAHnWAHnWAHnWAHnWAHnWAHnW&#10;AHnWAHnWAHnWAHnWAHnWAHnWAHnWAHnWAHnWAHnWAHnWAHnWAHnWAHnWAHnWAHnWAHnWAHnWAHnW&#10;AHnWAHnWAHnWAHnWAHnWAHnWAHnWAHnWAHnWAHnWAHnWAHnWAHnWAHnWAHnWAHnWAHX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XPAHnWAHnWAHnWAHnWAHnWAHnWAHnWAHnWAHnWAHnWAHnW&#10;AHnWAHnWAHnWAHnWAHnWAHnWAHnWAHnWAHnWAHnWAHnWAHnWAHnWAHnWAHnWAHnWAHnWAHnWAHnW&#10;AHnWAHnWAHnWAHnWAHnWAHnWAHnWAHnWAHnWAHnWAHnWAHnWAHnWAHnWAHnWAHXP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XPAHnWAHnWAHnWAHnWAHnWAHnWAHnWAHnWAHnWAHnWAHnWAHnW&#10;AHnWAHnWAHnWAHnWAHnWAHnWAHnWAHnWAHnWAHnWAHnWAHnWAHnWAHnWAHnWAHnWAHnWAHnWAHnW&#10;AHnWAHnWAHnWAHnWAHnWAHnWAHnWAHnWAHnWAHnWAHnWAHnWAHnWAHnWAHXP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XPAHnWAHnWAHnWAHnWAHnWAHnWAHnWAHnWAHnWAHnWAHnWAHnWAHnW&#10;AHnWAHnWAHnWAHnWAHnWAHnWAHnWAHnWAHnWAHnWAHnWAHnWAHnWAHnWAHnWAHnWAHnWAHnWAHnW&#10;AHnWAHnWAHnWAHnWAHnWAHnWAHnWAHnWAHnWAHnWAHnWAHnWAHnWAHXP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XPAHnWAHnWAHnWAHnWAHnWAHnWAHnWAHnWAHnWAHnWAHnWAHnWAHnWAHnW&#10;AHnWAHnWAHnWAHnWAHnWAHnWAHnWAHnWAHnWAHnWAHnWAHnWAHnWAHnWAHnWAHnWAHnWAHnWAHnW&#10;AHnWAHnWAHnWAHnWAHnWAHnWAHnWAHnWAHnWAHnWAHnWAHnWAHXP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XPAHnWAHnWAHnWAHnWAHnWAHnWAHnWAHnWAHnWAHnWAHnWAHnWAHnWAHnWAHnW&#10;AHnWAHnWAHnWAHnWAHnWAHnWAHnWAHnWAHnWAHnWAHnWAHnWAHnWAHnWAHnWAHnWAHnWAHnWAHnW&#10;AHnWAHnWAHnWAHnWAHnWAHnWAHnWAHnWAHnWAHnWAHnWAHXP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XPAHnWAHnWAHnWAHnWAHnWAHnWAHnWAHnWAHnWAHnWAHnWAHnWAHnWAHnWAHnWAHnW&#10;AHnWAHnWAHnWAHnWAHnWAHnWAHnWAHnWAHnWAHnWAHnWAHnWAHnWAHnWAHnWAHnWAHnWAHnWAHnW&#10;AHnWAHnWAHnWAHnWAHnWAHnWAHnWAHnWAHnWAHnWAHXP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XPAHnWAHnWAHnWAHnWAHnWAHnWAHnWAHnWAHnWAHnWAHnWAHnWAHnWAHnWAHnWAHnWAHnW&#10;AHnWAHnWAHnWAHnWAHnWAHnWAHnWAHnWAHnWAHnWAHnWAHnWAHnWAHnWAHnWAHnWAHnWAHnWAHnW&#10;AHnWAHnWAHnWAHnWAHnWAHnWAHnWAHnWAHnWAHXP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XPAHnWAHnWAHnWAHnWAHnWAHnWAHnWAHnWAHnWAHnWAHnWAHnWAHnWAHnWAHnWAHnWAHnWAHnW&#10;AHnWAHnWAHnWAHnWAHnWAHnWAHnWAHnWAHnWAHnWAHnWAHnWAHnWAHnWAHnWAHnWAHnWAHnWAHnW&#10;AHnWAHnWAHnWAHnWAHnWAHnWAHnWAHnWAHXP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XP&#10;AHnWAHnWAHnWAHnWAHnWAHnWAHnWAHnWAHnWAHnWAHnWAHnWAHnWAHnWAHnWAHnWAHnWAHnWAHnW&#10;AHnWAHnWAHnWAHnWAHnWAHnWAHnWAHnWAHnWAHnWAHnWAHnWAHnWAHnWAHnWAHnWAHnWAHnWAHnW&#10;AHnWAHnWAHnWAHnWAHnWAHnWAHnWAHXP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XPAHnW&#10;AHnWAHnWAHnWAHnWAHnWAHnWAHnWAHnWAHnWAHnWAHnWAHnWAHnWAHnWAHnWAHnWAHnWAHnWAHnW&#10;AHnWAHnWAHnWAHnWAHnWAHnWAHnWAHnWAHnWAHnWAHnWAHnWAHnWAHnWAHnWAHnWAHnWAHnWAHnW&#10;AHnWAHnWAHnWAHnWAHnWAHnWAHXP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XPAHnWAHnW&#10;AHnWAHnWAHnWAHnWAHnWAHnWAHnWAHnWAHnWAHnWAHnWAHnWAHnWAHnWAHnWAHnWAHnWAHnWAHnW&#10;AHnWAHnWAHnWAHnWAHnWAHnWAHnWAHnWAHnWAHnWAHnWAHnWAHnWAHnWAHnWAHnWAHnWAHnWAHnW&#10;AHnWAHnWAHnWAHnWAHnWAHXP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XPAHnWAHnWAHnW&#10;AHnWAHnWAHnWAHnWAHnWAHnWAHnWAHnWAHnWAHnWAHnWAHnWAHnWAHnWAHnWAHnWAHnWAHnWAHnW&#10;AHnWAHnWAHnWAHnWAHnWAHnWAHnWAHnWAHnWAHnWAHnWAHnWAHnWAHnWAHnWAHnWAHnWAHnWAHnW&#10;AHnWAHnWAHnWAHnWAHXP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XPAHnWAHnWAHnWAHnW&#10;AHnWAHnWAHnWAHnWAHnWAHnWAHnWAHnWAHnWAHnWAHnWAHnWAHnWAHnWAHnWAHnWAHnWAHnWAHnW&#10;AHnWAHnWAHnWAHnWAHnWAHnWAHnWAHnWAHnWAHnWAHnWAHnWAHnWAHnWAHnWAHnWAHnWAHnWAHnW&#10;AHnWAHnWAHnWAHXP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XPAHnWAHnWAHnWAHnWAHnW&#10;AHnWAHnWAHnWAHnWAHnWAHnWAHnWAHnWAHnWAHnWAHnWAHnWAHnWAHnWAHnWAHnWAHnWAHnWAHnW&#10;AHnWAHnWAHnWAHnWAHnWAHnWAHnWAHnWAHnWAHnWAHnWAHnWAHnWAHnWAHnWAHnWAHnWAHnWAHnW&#10;AHnWAHnWAHXP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XPAHnWAHnWAHnWAHnWAHnWAHnW&#10;AHnWAHnWAHnWAHnWAHnWAHnWAHnWAHnWAHnWAHnWAHnWAHnWAHnWAHnWAHnWAHnWAHnWAHnWAHnW&#10;AHnWAHnWAHnWAHnWAHnWAHnWAHnWAHnWAHnWAHnWAHnWAHnWAHnWAHnWAHnWAHnWAHnWAHnWAHnW&#10;AHnWAHXP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XPAHnWAHnWAHnWAHnWAHnWAHnWAHnW&#10;AHnWAHnWAHnWAHnWAHnWAHnWAHnWAHnWAHnWAHnWAHnWAHnWAHnWAHnWAHnWAHnWAHnWAHnWAHnW&#10;AHnWAHnWAHnWAHnWAHnWAHnWAHnWAHnWAHnWAHnWAHnWAHnWAHnWAHnWAHnWAHnWAHnWAHnWAHnW&#10;AHXP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XPAHnWAHnWAHnWAHnWAHnWAHnWAHnWAHnW&#10;AHnWAHnWAHnWAHnWAHnWAHnWAHnWAHnWAHnWAHnWAHnWAHnWAHnWAHnWAHnWAHnWAHnWAHnWAHnW&#10;AHnWAHnWAHnWAHnWAHnWAHnWAHnWAHnWAHnWAHnWAHnWAHnWAHnWAHnWAHnWAHnWAHnWAHnWAHXP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XPAHXPAHXPAHXPAHXPAHXPAHXPAHXPAHXP&#10;AHXPAHXPAHXPAHXPAHXPAHXPAHXPAHXPAHXPAHXPAHXPAHXPAHXPAHXPAHXPAHXPAHXPAHXPAHXP&#10;AHXPAHXPAHXPAHXPAHXPAHXPAHXPAHXPAHXPAHXPAHXPAHXPAHXPAHXPAHXPAHXPAHXP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35" type="#_x0000_t75" style="position:absolute;left:41765;top:21137;width:6458;height:6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Z/PfBAAAA2gAAAA8AAABkcnMvZG93bnJldi54bWxEj0GLwjAUhO/C/ofwhL2UNVVxkWqURRAE&#10;QbEue340z6bYvJQm1u6/N4LgcZiZb5jlure16Kj1lWMF41EKgrhwuuJSwe95+zUH4QOyxtoxKfgn&#10;D+vVx2CJmXZ3PlGXh1JECPsMFZgQmkxKXxiy6EeuIY7exbUWQ5RtKXWL9wi3tZyk6be0WHFcMNjQ&#10;xlBxzW9WwYlmcj9HfWy20y4xSXI8zP6kUp/D/mcBIlAf3uFXe6cVTOB5Jd4AuXo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zZ/PfBAAAA2gAAAA8AAAAAAAAAAAAAAAAAnwIA&#10;AGRycy9kb3ducmV2LnhtbFBLBQYAAAAABAAEAPcAAACNAwAAAAA=&#10;">
                  <v:imagedata r:id="rId22" o:title=""/>
                  <v:path arrowok="t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Elbow Connector 38" o:spid="_x0000_s1036" type="#_x0000_t33" style="position:absolute;left:33587;top:16188;width:2296;height:14060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9sDcQAAADaAAAADwAAAGRycy9kb3ducmV2LnhtbESP0WrCQBRE34X+w3ILfRHdaCFIdJVS&#10;sFj7EKJ+wDV7TYLZu2F3G+PfdwuCj8PMnGFWm8G0oifnG8sKZtMEBHFpdcOVgtNxO1mA8AFZY2uZ&#10;FNzJw2b9Mlphpu2NC+oPoRIRwj5DBXUIXSalL2sy6Ke2I47exTqDIUpXSe3wFuGmlfMkSaXBhuNC&#10;jR191lReD79GgbsmX31+/s5P+3ZfHPNx+nM3qVJvr8PHEkSgITzDj/ZOK3iH/yvxBs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/2wNxAAAANoAAAAPAAAAAAAAAAAA&#10;AAAAAKECAABkcnMvZG93bnJldi54bWxQSwUGAAAAAAQABAD5AAAAkgMAAAAA&#10;" strokecolor="#4579b8 [3044]">
                  <v:stroke endarrow="block"/>
                  <o:lock v:ext="edit" shapetype="f"/>
                </v:shape>
                <v:shape id="Elbow Connector 39" o:spid="_x0000_s1037" type="#_x0000_t33" style="position:absolute;left:37192;top:-1069;width:4925;height:23827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2t68EAAADaAAAADwAAAGRycy9kb3ducmV2LnhtbESPQWvCQBSE74L/YXmCN91YsEh0lSII&#10;QmuNUXp+ZF+T0OzbNbvV+O9dQfA4zMw3zGLVmUZcqPW1ZQWTcQKCuLC65lLB6bgZzUD4gKyxsUwK&#10;buRhtez3Fphqe+UDXfJQighhn6KCKgSXSumLigz6sXXE0fu1rcEQZVtK3eI1wk0j35LkXRqsOS5U&#10;6GhdUfGX/xsFG4dfn9r+uOSszffO5dl+lmVKDQfdxxxEoC68ws/2ViuYwuNKvAFye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7a3rwQAAANoAAAAPAAAAAAAAAAAAAAAA&#10;AKECAABkcnMvZG93bnJldi54bWxQSwUGAAAAAAQABAD5AAAAjwMAAAAA&#10;" strokecolor="#4579b8 [3044]">
                  <v:stroke dashstyle="dash" startarrow="block" startarrowwidth="narrow"/>
                </v:shape>
                <v:shape id="Picture 2" o:spid="_x0000_s1038" type="#_x0000_t75" alt="Immagine correlata" style="position:absolute;left:11069;top:5591;width:4516;height:5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gD6fEAAAA2gAAAA8AAABkcnMvZG93bnJldi54bWxEj0FrwkAUhO8F/8PyCl5K3VjElugqKhTF&#10;emhtDz0+ss9saPZtyD5N2l/vFgo9DjPzDTNf9r5WF2pjFdjAeJSBIi6Crbg08PH+fP8EKgqyxTow&#10;GfimCMvF4GaOuQ0dv9HlKKVKEI45GnAiTa51LBx5jKPQECfvFFqPkmRbattil+C+1g9ZNtUeK04L&#10;DhvaOCq+jmdvYGKrrTx+rl72dz+v622HUZwcjBne9qsZKKFe/sN/7Z01MIXfK+kG6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RgD6fEAAAA2gAAAA8AAAAAAAAAAAAAAAAA&#10;nwIAAGRycy9kb3ducmV2LnhtbFBLBQYAAAAABAAEAPcAAACQAwAAAAA=&#10;">
                  <v:imagedata r:id="rId23" o:title="Immagine correlata"/>
                </v:shape>
                <v:shape id="Picture 4" o:spid="_x0000_s1039" type="#_x0000_t75" alt="Immagine correlata" style="position:absolute;left:11069;top:11206;width:4516;height:45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sqXTBAAAA2gAAAA8AAABkcnMvZG93bnJldi54bWxEj0GLwjAUhO+C/yE8wduargddu6ZlEYRe&#10;PNhdBG+P5m1bbF5KErX990YQPA4z8w2zzQfTiRs531pW8LlIQBBXVrdcK/j73X98gfABWWNnmRSM&#10;5CHPppMtptre+Ui3MtQiQtinqKAJoU+l9FVDBv3C9sTR+7fOYIjS1VI7vEe46eQySVbSYMtxocGe&#10;dg1Vl/JqFLjVULmCi0M412bc+LE8XU47peaz4ecbRKAhvMOvdqEVrOF5Jd4AmT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fsqXTBAAAA2gAAAA8AAAAAAAAAAAAAAAAAnwIA&#10;AGRycy9kb3ducmV2LnhtbFBLBQYAAAAABAAEAPcAAACNAwAAAAA=&#10;">
                  <v:imagedata r:id="rId24" o:title="Immagine correlata"/>
                </v:shape>
                <v:shape id="Picture 6" o:spid="_x0000_s1040" type="#_x0000_t75" alt="Risultati immagini per EXCEL FILE" style="position:absolute;left:10857;top:16185;width:4705;height:5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5NWu7AAAA2gAAAA8AAABkcnMvZG93bnJldi54bWxET0sKwjAQ3QveIYzgTlMVRKpRrCCKrvwc&#10;YGzGtthMahNrvb1ZCC4f779YtaYUDdWusKxgNIxAEKdWF5wpuF62gxkI55E1lpZJwYccrJbdzgJj&#10;bd98oubsMxFC2MWoIPe+iqV0aU4G3dBWxIG729qgD7DOpK7xHcJNKcdRNJUGCw4NOVa0ySl9nF9G&#10;wfOC9tgkOEma0y0ZTcxh99kdlOr32vUchKfW/8U/914rCFvDlXAD5PIL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MR5NWu7AAAA2gAAAA8AAAAAAAAAAAAAAAAAnwIAAGRycy9k&#10;b3ducmV2LnhtbFBLBQYAAAAABAAEAPcAAACHAwAAAAA=&#10;">
                  <v:imagedata r:id="rId25" o:title="Risultati immagini per EXCEL FILE" cropleft="4631f" cropright="5609f"/>
                </v:shape>
                <v:shape id="Picture 8" o:spid="_x0000_s1041" type="#_x0000_t75" alt="https://cdn2.iconfinder.com/data/icons/web-design-development-3/100/web-design-2-512.png" style="position:absolute;left:2523;top:4683;width:5441;height:54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2NnLDAAAA2gAAAA8AAABkcnMvZG93bnJldi54bWxEj91qwkAUhO8LvsNyBO/qxoKtRleRgsFe&#10;tf48wCF7TILZszF7jGmfvlsoeDnMzDfMct27WnXUhsqzgck4AUWce1txYeB03D7PQAVBtlh7JgPf&#10;FGC9GjwtMbX+znvqDlKoCOGQooFSpEm1DnlJDsPYN8TRO/vWoUTZFtq2eI9wV+uXJHnVDiuOCyU2&#10;9F5SfjncXKRk4ZR8zt4+dlfp5PIzzb66OjNmNOw3C1BCvTzC/+2dNTCHvyvxBujV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LY2csMAAADaAAAADwAAAAAAAAAAAAAAAACf&#10;AgAAZHJzL2Rvd25yZXYueG1sUEsFBgAAAAAEAAQA9wAAAI8DAAAAAA==&#10;">
                  <v:imagedata r:id="rId26" o:title="web-design-2-512"/>
                </v:shape>
                <v:shape id="Picture 10" o:spid="_x0000_s1042" type="#_x0000_t75" alt="Risultati immagini per ftp icon" style="position:absolute;left:2183;top:10124;width:6357;height:6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XBLHEAAAA2wAAAA8AAABkcnMvZG93bnJldi54bWxEj0FrwzAMhe+D/QejwW6rsx7akdUtZVBo&#10;KWMkyw8QseZkjeVgu03276fDYDeJ9/Tep81u9oO6UUx9YAPPiwIUcRtsz85A83l4egGVMrLFITAZ&#10;+KEEu+393QZLGyau6FZnpySEU4kGupzHUuvUduQxLcJILNpXiB6zrNFpG3GScD/oZVGstMeepaHD&#10;kd46ai/11Rv4ptN5fbo2cX1uXPVRD9N7XTljHh/m/SuoTHP+N/9dH63gC738IgPo7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XBLHEAAAA2wAAAA8AAAAAAAAAAAAAAAAA&#10;nwIAAGRycy9kb3ducmV2LnhtbFBLBQYAAAAABAAEAPcAAACQAwAAAAA=&#10;">
                  <v:imagedata r:id="rId27" o:title="Risultati immagini per ftp icon" croptop="7496f" cropbottom="7771f" cropleft="9732f" cropright="8031f"/>
                </v:shape>
                <v:shape id="Picture 12" o:spid="_x0000_s1043" type="#_x0000_t75" alt="Risultati immagini per zip icon" style="position:absolute;left:11576;top:22202;width:5860;height:5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+nQ6/AAAA2wAAAA8AAABkcnMvZG93bnJldi54bWxET02LwjAQvS/4H8II3rapIirVKCKIRU91&#10;F/E4NGNbbCaliVr/vREEb/N4n7NYdaYWd2pdZVnBMIpBEOdWV1wo+P/b/s5AOI+ssbZMCp7kYLXs&#10;/Sww0fbBGd2PvhAhhF2CCkrvm0RKl5dk0EW2IQ7cxbYGfYBtIXWLjxBuajmK44k0WHFoKLGhTUn5&#10;9XgzCur0tM+m4/Uhm1D1TPeb+DzeXZUa9Lv1HISnzn/FH3eqw/whvH8JB8jl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w/p0OvwAAANsAAAAPAAAAAAAAAAAAAAAAAJ8CAABk&#10;cnMvZG93bnJldi54bWxQSwUGAAAAAAQABAD3AAAAiwMAAAAA&#10;">
                  <v:imagedata r:id="rId28" o:title="Risultati immagini per zip icon"/>
                </v:shape>
                <v:shape id="Picture 46" o:spid="_x0000_s1044" type="#_x0000_t75" style="position:absolute;left:2800;top:16666;width:5094;height:50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CpjrCAAAA2wAAAA8AAABkcnMvZG93bnJldi54bWxET01rAjEQvRf8D2EKvUjN6sGWrVGKIlgE&#10;a1V6nm6mu0s3kyUZdf33RhB6m8f7nMmsc406UYi1ZwPDQQaKuPC25tLAYb98fgUVBdli45kMXCjC&#10;bNp7mGBu/Zm/6LSTUqUQjjkaqETaXOtYVOQwDnxLnLhfHxxKgqHUNuA5hbtGj7JsrB3WnBoqbGle&#10;UfG3OzoD+yNuF4fPjXx//Kz6dZSXEIdrY54eu/c3UEKd/Ivv7pVN80dw+yUdoKd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wqY6wgAAANsAAAAPAAAAAAAAAAAAAAAAAJ8C&#10;AABkcnMvZG93bnJldi54bWxQSwUGAAAAAAQABAD3AAAAjgMAAAAA&#10;">
                  <v:imagedata r:id="rId29" o:title=""/>
                  <v:path arrowok="t"/>
                </v:shape>
                <v:shape id="Elbow Connector 47" o:spid="_x0000_s1045" type="#_x0000_t33" style="position:absolute;left:48223;top:16654;width:6610;height:771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jekb8AAADbAAAADwAAAGRycy9kb3ducmV2LnhtbERPTYvCMBC9L/gfwgje1lQF0WoUFYW9&#10;eKgKXodmbIvNpDRprf76jSB4m8f7nOW6M6VoqXaFZQWjYQSCOLW64EzB5Xz4nYFwHlljaZkUPMnB&#10;etX7WWKs7YMTak8+EyGEXYwKcu+rWEqX5mTQDW1FHLibrQ36AOtM6hofIdyUchxFU2mw4NCQY0W7&#10;nNL7qTEK2uv8lTTHrSkjupt03yaHvUuUGvS7zQKEp85/xR/3nw7zJ/D+JRwgV/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ujekb8AAADbAAAADwAAAAAAAAAAAAAAAACh&#10;AgAAZHJzL2Rvd25yZXYueG1sUEsFBgAAAAAEAAQA+QAAAI0DAAAAAA==&#10;" strokecolor="#4579b8 [3044]" strokeweight="2.25pt">
                  <v:stroke startarrow="block" endarrow="block"/>
                </v:shape>
                <v:shape id="TextBox 48" o:spid="_x0000_s1046" type="#_x0000_t202" style="position:absolute;left:54087;top:20669;width:9065;height:3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4540BB" w:rsidRDefault="004540BB" w:rsidP="004540BB">
                        <w:pPr>
                          <w:pStyle w:val="Normale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>polybase</w:t>
                        </w:r>
                        <w:proofErr w:type="spellEnd"/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50" o:spid="_x0000_s1047" type="#_x0000_t13" style="position:absolute;left:17436;top:11206;width:6462;height:105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lPDb8A&#10;AADbAAAADwAAAGRycy9kb3ducmV2LnhtbERPS2sCMRC+F/wPYYTeatZSi6xGER/grdQWvQ7JmCxu&#10;Jssm1dhf3xQKvc3H95z5MvtWXKmPTWAF41EFglgH07BV8Pmxe5qCiAnZYBuYFNwpwnIxeJhjbcKN&#10;3+l6SFaUEI41KnApdbWUUTvyGEehIy7cOfQeU4G9labHWwn3rXyuqlfpseHS4LCjtSN9OXx5BY19&#10;MePMOn/b7Umnt412k+NUqcdhXs1AJMrpX/zn3psyfwK/v5QD5OI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mU8NvwAAANsAAAAPAAAAAAAAAAAAAAAAAJgCAABkcnMvZG93bnJl&#10;di54bWxQSwUGAAAAAAQABAD1AAAAhAMAAAAA&#10;" adj="10800" fillcolor="#4f81bd [3204]" strokecolor="#243f60 [1604]" strokeweight="2pt"/>
                <v:shape id="TextBox 51" o:spid="_x0000_s1048" type="#_x0000_t202" style="position:absolute;left:-835;top:21607;width:14941;height:3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<v:textbox>
                    <w:txbxContent>
                      <w:p w:rsidR="004540BB" w:rsidRDefault="004540BB" w:rsidP="004540BB">
                        <w:pPr>
                          <w:pStyle w:val="Normale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4"/>
                            <w:szCs w:val="14"/>
                            <w:lang w:val="en-US"/>
                          </w:rPr>
                          <w:t>on-premises / azure</w:t>
                        </w:r>
                      </w:p>
                    </w:txbxContent>
                  </v:textbox>
                </v:shape>
                <v:shape id="TextBox 52" o:spid="_x0000_s1049" type="#_x0000_t202" style="position:absolute;left:21136;top:18685;width:13138;height:3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<v:textbox>
                    <w:txbxContent>
                      <w:p w:rsidR="004540BB" w:rsidRDefault="004540BB" w:rsidP="004540BB">
                        <w:pPr>
                          <w:pStyle w:val="Normale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Azure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Databricks</w:t>
                        </w:r>
                        <w:proofErr w:type="spellEnd"/>
                      </w:p>
                    </w:txbxContent>
                  </v:textbox>
                </v:shape>
                <v:shape id="Picture 18" o:spid="_x0000_s1050" type="#_x0000_t75" alt="Risultati immagini per databricks" style="position:absolute;left:25014;top:13307;width:5455;height:53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yhZXGAAAA2wAAAA8AAABkcnMvZG93bnJldi54bWxEj0FrwkAQhe+C/2EZoRepm/YgbeoqUikV&#10;pYhW6XWanSbR7GzIrkn8951DobcZ3pv3vpkteleplppQejbwMElAEWfelpwbOH6+3T+BChHZYuWZ&#10;DNwowGI+HMwwtb7jPbWHmCsJ4ZCigSLGOtU6ZAU5DBNfE4v24xuHUdYm17bBTsJdpR+TZKodliwN&#10;Bdb0WlB2OVydgXO9Oo1XH1/57rvbP291+55sLmzM3ahfvoCK1Md/89/12gq+wMovMoCe/w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XKFlcYAAADbAAAADwAAAAAAAAAAAAAA&#10;AACfAgAAZHJzL2Rvd25yZXYueG1sUEsFBgAAAAAEAAQA9wAAAJIDAAAAAA==&#10;">
                  <v:imagedata r:id="rId30" o:title="Risultati immagini per databricks" croptop="6665f" cropbottom="10292f" cropleft="8240f" cropright="8102f"/>
                </v:shape>
                <v:shape id="Picture 20" o:spid="_x0000_s1051" type="#_x0000_t75" alt="Risultati immagini per web api" style="position:absolute;left:1689;top:23661;width:7110;height:58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PxpfBAAAA2wAAAA8AAABkcnMvZG93bnJldi54bWxET0uLwjAQvi/4H8IIe1tTPezaahQRFhS2&#10;Bx8Xb2MzNsFmUpqsdv/9RhC8zcf3nPmyd424UResZwXjUQaCuPLacq3gePj+mIIIEVlj45kU/FGA&#10;5WLwNsdC+zvv6LaPtUghHApUYGJsCylDZchhGPmWOHEX3zmMCXa11B3eU7hr5CTLPqVDy6nBYEtr&#10;Q9V1/+sUlHwpr3mTb005+eHT6mzD7ssq9T7sVzMQkfr4Ej/dG53m5/D4JR0gF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nPxpfBAAAA2wAAAA8AAAAAAAAAAAAAAAAAnwIA&#10;AGRycy9kb3ducmV2LnhtbFBLBQYAAAAABAAEAPcAAACNAwAAAAA=&#10;">
                  <v:imagedata r:id="rId31" o:title="Risultati immagini per web api"/>
                </v:shape>
                <v:shape id="Picture 56" o:spid="_x0000_s1052" type="#_x0000_t75" style="position:absolute;left:63152;top:4830;width:7104;height:7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WeqzCAAAA2wAAAA8AAABkcnMvZG93bnJldi54bWxET89rwjAUvg/8H8IbeFvTeZCtaxQpVHcQ&#10;xtwEj4/mrQk2L7XJbP3vzWGw48f3u1xPrhNXGoL1rOA5y0EQN15bbhV8f9VPLyBCRNbYeSYFNwqw&#10;Xs0eSiy0H/mTrofYihTCoUAFJsa+kDI0hhyGzPfEifvxg8OY4NBKPeCYwl0nF3m+lA4tpwaDPVWG&#10;mvPh1ynYTvXRmu24/Nj71/PmcqlOZmeVmj9OmzcQkab4L/5zv2sFi7Q+fUk/QK7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1nqswgAAANsAAAAPAAAAAAAAAAAAAAAAAJ8C&#10;AABkcnMvZG93bnJldi54bWxQSwUGAAAAAAQABAD3AAAAjgMAAAAA&#10;">
                  <v:imagedata r:id="rId32" o:title=""/>
                  <v:path arrowok="t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57" o:spid="_x0000_s1053" type="#_x0000_t34" style="position:absolute;left:58027;top:8382;width:5125;height: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dp/sMAAADbAAAADwAAAGRycy9kb3ducmV2LnhtbESPQYvCMBCF74L/IYzgRTStB5FqWorg&#10;Iniyux68Dc1sW7aZ1CZb6783wsIeH2/e9+bts9G0YqDeNZYVxKsIBHFpdcOVgq/P43ILwnlkja1l&#10;UvAkB1k6newx0fbBFxoKX4kAYZeggtr7LpHSlTUZdCvbEQfv2/YGfZB9JXWPjwA3rVxH0UYabDg0&#10;1NjRoabyp/g14Q2+5kW0GYr7Rx5vT7f2wOdFo9R8NuY7EJ5G/3/8lz5pBesY3lsCAGT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3af7DAAAA2wAAAA8AAAAAAAAAAAAA&#10;AAAAoQIAAGRycy9kb3ducmV2LnhtbFBLBQYAAAAABAAEAPkAAACRAwAAAAA=&#10;" strokecolor="#4579b8 [3044]">
                  <v:stroke endarrow="block"/>
                </v:shape>
                <v:shape id="Elbow Connector 58" o:spid="_x0000_s1054" type="#_x0000_t33" style="position:absolute;left:70256;top:5591;width:10007;height:279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DtkMMAAADbAAAADwAAAGRycy9kb3ducmV2LnhtbESPwWrDMBBE74X8g9hAbo0cB0pxrIQQ&#10;COTS4rqFXjfW2haxVsaSHefvq0Khx2Fm3jD5YbadmGjwxrGCzToBQVw5bbhR8PV5fn4F4QOyxs4x&#10;KXiQh8N+8ZRjpt2dP2gqQyMihH2GCtoQ+kxKX7Vk0a9dTxy92g0WQ5RDI/WA9wi3nUyT5EVaNBwX&#10;Wuzp1FJ1K0erIJj6WqTvp/Hbj7fC6C2b6W2r1Go5H3cgAs3hP/zXvmgFaQq/X+IPkP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5Q7ZDDAAAA2wAAAA8AAAAAAAAAAAAA&#10;AAAAoQIAAGRycy9kb3ducmV2LnhtbFBLBQYAAAAABAAEAPkAAACRAwAAAAA=&#10;" strokecolor="#4579b8 [3044]">
                  <v:stroke endarrow="block"/>
                </v:shape>
                <v:shape id="Elbow Connector 59" o:spid="_x0000_s1055" type="#_x0000_t33" style="position:absolute;left:63283;top:-5690;width:2358;height:19328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6uecYAAADbAAAADwAAAGRycy9kb3ducmV2LnhtbESPzWsCMRTE74L/Q3hCb5r1gyKrUYpU&#10;afFSbQ8eXzdvP9rNS7rJ6ta/vikIHoeZ+Q2zXHemFmdqfGVZwXiUgCDOrK64UPDxvh3OQfiArLG2&#10;TAp+ycN61e8tMdX2wgc6H0MhIoR9igrKEFwqpc9KMuhH1hFHL7eNwRBlU0jd4CXCTS0nSfIoDVYc&#10;F0p0tCkp+z62RoFz7dvP6XlP81c/zb/a3ezzms+Uehh0TwsQgbpwD9/aL1rBZAr/X+IP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+OrnnGAAAA2wAAAA8AAAAAAAAA&#10;AAAAAAAAoQIAAGRycy9kb3ducmV2LnhtbFBLBQYAAAAABAAEAPkAAACUAwAAAAA=&#10;" strokecolor="#4579b8 [3044]">
                  <v:stroke endarrow="block"/>
                </v:shape>
                <v:group id="Group 60" o:spid="_x0000_s1056" style="position:absolute;left:74126;width:12274;height:5591" coordorigin="74126" coordsize="14828,67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group id="Group 61" o:spid="_x0000_s1057" style="position:absolute;left:75443;top:565;width:11771;height:5624" coordorigin="75443,565" coordsize="11770,56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<v:shape id="Picture 22" o:spid="_x0000_s1058" type="#_x0000_t75" alt="Risultati immagini per powerbi" style="position:absolute;left:75443;top:826;width:5116;height:5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J0HnEAAAA2wAAAA8AAABkcnMvZG93bnJldi54bWxEj0FrwkAUhO+F/oflFXrTTVoskroJRVEE&#10;T0ZLr6/ZZxKafZvurhr99W5B6HGYmW+YWTGYTpzI+daygnScgCCurG65VrDfLUdTED4ga+wsk4IL&#10;eSjyx4cZZtqeeUunMtQiQthnqKAJoc+k9FVDBv3Y9sTRO1hnMETpaqkdniPcdPIlSd6kwZbjQoM9&#10;zRuqfsqjUWDa6eJzddz8lov0eviar11q7LdSz0/DxzuIQEP4D9/ba63gdQJ/X+IPkPk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MJ0HnEAAAA2wAAAA8AAAAAAAAAAAAAAAAA&#10;nwIAAGRycy9kb3ducmV2LnhtbFBLBQYAAAAABAAEAPcAAACQAwAAAAA=&#10;">
                      <v:imagedata r:id="rId33" o:title="Risultati immagini per powerbi"/>
                    </v:shape>
                    <v:shape id="Picture 64" o:spid="_x0000_s1059" type="#_x0000_t75" style="position:absolute;left:81589;top:565;width:5625;height:56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YCvrBAAAA2wAAAA8AAABkcnMvZG93bnJldi54bWxEj0urwjAUhPeC/yEcwY1cUx+I9BqlCIIg&#10;LuprfWjObcttTkoTbf33RhBcDjPzDbPadKYSD2pcaVnBZByBIM6sLjlXcDnvfpYgnEfWWFkmBU9y&#10;sFn3eyuMtW05pcfJ5yJA2MWooPC+jqV0WUEG3djWxMH7s41BH2STS91gG+CmktMoWkiDJYeFAmva&#10;FpT9n+5GQeXa1GMySufnq90nI9SX2+Go1HDQJb8gPHX+G/6091rBbAHvL+EHyP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lYCvrBAAAA2wAAAA8AAAAAAAAAAAAAAAAAnwIA&#10;AGRycy9kb3ducmV2LnhtbFBLBQYAAAAABAAEAPcAAACNAwAAAAA=&#10;">
                      <v:imagedata r:id="rId34" o:title=""/>
                      <v:path arrowok="t"/>
                    </v:shape>
                  </v:group>
                  <v:rect id="Rectangle 62" o:spid="_x0000_s1060" style="position:absolute;left:74126;width:14828;height:6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s//sUA&#10;AADbAAAADwAAAGRycy9kb3ducmV2LnhtbESPQWvCQBSE70L/w/IKvemmVqREV7GCUNAKMSr09th9&#10;TdJm34bsVmN/vSsIPQ4z8w0znXe2FidqfeVYwfMgAUGsnam4ULDPV/1XED4gG6wdk4ILeZjPHnpT&#10;TI07c0anXShEhLBPUUEZQpNK6XVJFv3ANcTR+3KtxRBlW0jT4jnCbS2HSTKWFiuOCyU2tCxJ/+x+&#10;rQI6HL+zv8+13m70wmW8DPlb/qHU02O3mIAI1IX/8L39bhS8jOD2Jf4AOb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Wz/+xQAAANsAAAAPAAAAAAAAAAAAAAAAAJgCAABkcnMv&#10;ZG93bnJldi54bWxQSwUGAAAAAAQABAD1AAAAigMAAAAA&#10;" filled="f" strokecolor="#243f60 [1604]" strokeweight="2pt"/>
                </v:group>
                <v:group id="Group 65" o:spid="_x0000_s1061" style="position:absolute;left:48223;top:5153;width:13220;height:11502" coordorigin="47761,5153" coordsize="15970,13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Picture 66" o:spid="_x0000_s1062" type="#_x0000_t75" style="position:absolute;left:51802;top:5153;width:7803;height:78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fIzXCAAAA2wAAAA8AAABkcnMvZG93bnJldi54bWxEj0GLwjAUhO+C/yG8hb1pqisqXaOI4OJF&#10;0Cp7ftu8NsXmpTRZrf/eCILHYWa+YRarztbiSq2vHCsYDRMQxLnTFZcKzqftYA7CB2SNtWNScCcP&#10;q2W/t8BUuxsf6ZqFUkQI+xQVmBCaVEqfG7Loh64hjl7hWoshyraUusVbhNtajpNkKi1WHBcMNrQx&#10;lF+yf6tgezn8Gm/1pPqZ5fvdmYv5X10o9fnRrb9BBOrCO/xq77SCrxE8v8QfIJ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XyM1wgAAANsAAAAPAAAAAAAAAAAAAAAAAJ8C&#10;AABkcnMvZG93bnJldi54bWxQSwUGAAAAAAQABAD3AAAAjgMAAAAA&#10;">
                    <v:imagedata r:id="rId35" o:title=""/>
                    <v:path arrowok="t"/>
                  </v:shape>
                  <v:shape id="TextBox 67" o:spid="_x0000_s1063" type="#_x0000_t202" style="position:absolute;left:47761;top:12883;width:15970;height:61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  <v:textbox>
                      <w:txbxContent>
                        <w:p w:rsidR="004540BB" w:rsidRDefault="004540BB" w:rsidP="004540BB">
                          <w:pPr>
                            <w:pStyle w:val="NormaleWeb"/>
                            <w:spacing w:before="0" w:beforeAutospacing="0" w:after="0" w:afterAutospacing="0"/>
                            <w:jc w:val="center"/>
                          </w:pPr>
                          <w:proofErr w:type="spellStart"/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Azure</w:t>
                          </w:r>
                          <w:proofErr w:type="spellEnd"/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 xml:space="preserve"> SQL Data </w:t>
                          </w:r>
                          <w:proofErr w:type="spellStart"/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Warehouse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TextBox 68" o:spid="_x0000_s1064" type="#_x0000_t202" style="position:absolute;left:58027;top:10744;width:18240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<v:textbox>
                    <w:txbxContent>
                      <w:p w:rsidR="004540BB" w:rsidRDefault="004540BB" w:rsidP="004540BB">
                        <w:pPr>
                          <w:pStyle w:val="Normale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Azure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 xml:space="preserve"> Analysis Services</w:t>
                        </w:r>
                      </w:p>
                    </w:txbxContent>
                  </v:textbox>
                </v:shape>
                <v:shape id="TextBox 69" o:spid="_x0000_s1065" type="#_x0000_t202" style="position:absolute;left:36076;top:27519;width:16694;height:33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4540BB" w:rsidRDefault="004540BB" w:rsidP="004540BB">
                        <w:pPr>
                          <w:pStyle w:val="Normale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Azure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 xml:space="preserve"> Data Lake GEN2</w:t>
                        </w:r>
                      </w:p>
                    </w:txbxContent>
                  </v:textbox>
                </v:shape>
                <v:shape id="Immagine 28" o:spid="_x0000_s1066" type="#_x0000_t75" style="position:absolute;left:43143;top:22530;width:3739;height:3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iynfBAAAA2wAAAA8AAABkcnMvZG93bnJldi54bWxET8uKwjAU3Qv+Q7jCbERTXYhUo8iA4GKQ&#10;8YHo7tJc047NTUmi7fy9WQzM8nDey3Vna/EiHyrHCibjDARx4XTFRsH5tB3NQYSIrLF2TAp+KcB6&#10;1e8tMdeu5QO9jtGIFMIhRwVljE0uZShKshjGriFO3N15izFBb6T22KZwW8tpls2kxYpTQ4kNfZZU&#10;PI5Pq2BnLs/N3ty+Zj+T6/7sH9+8HbZKfQy6zQJEpC7+i//cO61gmsamL+kHyNU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EiynfBAAAA2wAAAA8AAAAAAAAAAAAAAAAAnwIA&#10;AGRycy9kb3ducmV2LnhtbFBLBQYAAAAABAAEAPcAAACNAwAAAAA=&#10;">
                  <v:imagedata r:id="rId36" o:title=""/>
                  <v:path arrowok="t"/>
                </v:shape>
                <v:shape id="Elbow Connector 38" o:spid="_x0000_s1067" type="#_x0000_t33" style="position:absolute;left:35163;top:11306;width:5137;height:14525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bZfcUAAADbAAAADwAAAGRycy9kb3ducmV2LnhtbESP3YrCMBSE7wXfIRxhb0RTvShr1ygi&#10;KLt6Ufx5gLPNsS02JyXJ1vr2mwVhL4eZ+YZZrnvTiI6cry0rmE0TEMSF1TWXCq6X3eQdhA/IGhvL&#10;pOBJHtar4WCJmbYPPlF3DqWIEPYZKqhCaDMpfVGRQT+1LXH0btYZDFG6UmqHjwg3jZwnSSoN1hwX&#10;KmxpW1FxP/8YBe6e7Lv8+yu/HprD6ZKP0+PTpEq9jfrNB4hAffgPv9qfWsF8AX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nbZfcUAAADbAAAADwAAAAAAAAAA&#10;AAAAAAChAgAAZHJzL2Rvd25yZXYueG1sUEsFBgAAAAAEAAQA+QAAAJMDAAAAAA==&#10;" strokecolor="#4579b8 [3044]">
                  <v:stroke endarrow="block"/>
                  <o:lock v:ext="edit" shapetype="f"/>
                </v:shape>
                <v:shape id="TextBox 48" o:spid="_x0000_s1068" type="#_x0000_t202" style="position:absolute;left:30469;top:5123;width:18398;height:3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<v:textbox>
                    <w:txbxContent>
                      <w:p w:rsidR="004540BB" w:rsidRDefault="004540BB" w:rsidP="004540BB">
                        <w:pPr>
                          <w:pStyle w:val="Normale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solo configurazioni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E61C0" w:rsidRDefault="00651144" w:rsidP="00EE61C0">
      <w:pPr>
        <w:pStyle w:val="Paragrafoelenco"/>
        <w:numPr>
          <w:ilvl w:val="0"/>
          <w:numId w:val="3"/>
        </w:numPr>
      </w:pPr>
      <w:r>
        <w:t xml:space="preserve">I dati vengono estratti da diverse fonti (descritte nel paragrafo successivo) tramite appositi web </w:t>
      </w:r>
      <w:proofErr w:type="spellStart"/>
      <w:r>
        <w:t>crawlers</w:t>
      </w:r>
      <w:proofErr w:type="spellEnd"/>
      <w:r>
        <w:t xml:space="preserve">, scritti in Scala, R e </w:t>
      </w:r>
      <w:proofErr w:type="spellStart"/>
      <w:r>
        <w:t>Python</w:t>
      </w:r>
      <w:proofErr w:type="spellEnd"/>
      <w:r>
        <w:t>.</w:t>
      </w:r>
      <w:r w:rsidR="00CC268D">
        <w:t xml:space="preserve"> Questi </w:t>
      </w:r>
      <w:proofErr w:type="spellStart"/>
      <w:r w:rsidR="00CC268D">
        <w:t>crawlers</w:t>
      </w:r>
      <w:proofErr w:type="spellEnd"/>
      <w:r w:rsidR="00CC268D">
        <w:t xml:space="preserve"> sono eseguiti da </w:t>
      </w:r>
      <w:proofErr w:type="spellStart"/>
      <w:r w:rsidR="00CC268D">
        <w:t>Databricks</w:t>
      </w:r>
      <w:proofErr w:type="spellEnd"/>
    </w:p>
    <w:p w:rsidR="00CC268D" w:rsidRDefault="00651144" w:rsidP="00CC268D">
      <w:pPr>
        <w:pStyle w:val="Paragrafoelenco"/>
        <w:numPr>
          <w:ilvl w:val="0"/>
          <w:numId w:val="3"/>
        </w:numPr>
      </w:pPr>
      <w:r>
        <w:t xml:space="preserve">I </w:t>
      </w:r>
      <w:r w:rsidR="00CC268D">
        <w:t>dati scaricati</w:t>
      </w:r>
      <w:r>
        <w:t xml:space="preserve"> sono salvati s</w:t>
      </w:r>
      <w:r w:rsidR="00CC268D">
        <w:t xml:space="preserve">u </w:t>
      </w:r>
      <w:proofErr w:type="spellStart"/>
      <w:r w:rsidR="00CC268D">
        <w:t>Azure</w:t>
      </w:r>
      <w:proofErr w:type="spellEnd"/>
      <w:r w:rsidR="00CC268D">
        <w:t xml:space="preserve"> Data Lake in formato blob (distribuito)</w:t>
      </w:r>
    </w:p>
    <w:p w:rsidR="00CC268D" w:rsidRDefault="00CC268D" w:rsidP="00CC268D">
      <w:pPr>
        <w:pStyle w:val="Paragrafoelenco"/>
        <w:numPr>
          <w:ilvl w:val="0"/>
          <w:numId w:val="3"/>
        </w:numPr>
      </w:pPr>
      <w:proofErr w:type="spellStart"/>
      <w:r>
        <w:t>Databricks</w:t>
      </w:r>
      <w:proofErr w:type="spellEnd"/>
      <w:r>
        <w:t xml:space="preserve">  applica diverse operazioni di pulizia e trasformazione sui dati scaricati</w:t>
      </w:r>
    </w:p>
    <w:p w:rsidR="00CC268D" w:rsidRDefault="00CC268D" w:rsidP="00CC268D">
      <w:pPr>
        <w:pStyle w:val="Paragrafoelenco"/>
        <w:numPr>
          <w:ilvl w:val="0"/>
          <w:numId w:val="3"/>
        </w:numPr>
      </w:pPr>
      <w:r>
        <w:t>I dati puliti sono nuovamente memorizzati su Data Lake</w:t>
      </w:r>
    </w:p>
    <w:p w:rsidR="00651144" w:rsidRDefault="00651144" w:rsidP="00EE61C0">
      <w:pPr>
        <w:pStyle w:val="Paragrafoelenco"/>
        <w:numPr>
          <w:ilvl w:val="0"/>
          <w:numId w:val="3"/>
        </w:numPr>
      </w:pPr>
      <w:r>
        <w:t>Una volta</w:t>
      </w:r>
      <w:r w:rsidR="00504F63">
        <w:t xml:space="preserve"> ter</w:t>
      </w:r>
      <w:r w:rsidR="00FC79EF">
        <w:t>minato il processo di pulizia</w:t>
      </w:r>
      <w:r>
        <w:t xml:space="preserve">, </w:t>
      </w:r>
      <w:r w:rsidR="00504F63">
        <w:t>i dati</w:t>
      </w:r>
      <w:r>
        <w:t xml:space="preserve"> vengono caricati sulla DWH</w:t>
      </w:r>
      <w:r w:rsidR="00504F63">
        <w:t>.</w:t>
      </w:r>
      <w:r w:rsidR="00CC268D">
        <w:br/>
        <w:t xml:space="preserve">La  comunicazione tra il formato blob, distribuito, e la DWH è gestita tramite </w:t>
      </w:r>
      <w:proofErr w:type="spellStart"/>
      <w:r w:rsidR="00CC268D">
        <w:t>Polybase</w:t>
      </w:r>
      <w:proofErr w:type="spellEnd"/>
      <w:r w:rsidR="00CC268D">
        <w:t>.</w:t>
      </w:r>
    </w:p>
    <w:p w:rsidR="00FC79EF" w:rsidRDefault="00FC79EF" w:rsidP="0055274A">
      <w:pPr>
        <w:pStyle w:val="Paragrafoelenco"/>
        <w:numPr>
          <w:ilvl w:val="0"/>
          <w:numId w:val="3"/>
        </w:numPr>
      </w:pPr>
      <w:r>
        <w:t xml:space="preserve">Su </w:t>
      </w:r>
      <w:proofErr w:type="spellStart"/>
      <w:r>
        <w:t>Databricks</w:t>
      </w:r>
      <w:proofErr w:type="spellEnd"/>
      <w:r>
        <w:t xml:space="preserve"> sono anche presenti alcuni scripts che leggono opzioni di configurazione dalla DWH e, sfruttando i dati già contenuti nel Data Lake, producono ulteriori dati per la DWH.</w:t>
      </w:r>
    </w:p>
    <w:p w:rsidR="00CC268D" w:rsidRDefault="00CC268D" w:rsidP="00EE61C0">
      <w:pPr>
        <w:pStyle w:val="Paragrafoelenco"/>
        <w:numPr>
          <w:ilvl w:val="0"/>
          <w:numId w:val="3"/>
        </w:numPr>
      </w:pPr>
      <w:proofErr w:type="spellStart"/>
      <w:r>
        <w:t>PowerBI</w:t>
      </w:r>
      <w:proofErr w:type="spellEnd"/>
      <w:r>
        <w:t xml:space="preserve"> ed Excel usano le informazioni contenute nella DWH per la produzione di reports.</w:t>
      </w:r>
    </w:p>
    <w:p w:rsidR="00504F63" w:rsidRDefault="00CC268D" w:rsidP="00EE61C0">
      <w:pPr>
        <w:pStyle w:val="Paragrafoelenco"/>
        <w:numPr>
          <w:ilvl w:val="0"/>
          <w:numId w:val="3"/>
        </w:numPr>
      </w:pPr>
      <w:r>
        <w:t xml:space="preserve">In alternativa, questi strumenti </w:t>
      </w:r>
      <w:r w:rsidR="00504F63">
        <w:t>possono operare su un</w:t>
      </w:r>
      <w:r>
        <w:t>’immagine della DWH</w:t>
      </w:r>
      <w:r w:rsidR="00504F63">
        <w:t xml:space="preserve"> prodotta tramite </w:t>
      </w:r>
      <w:proofErr w:type="spellStart"/>
      <w:r w:rsidR="00504F63">
        <w:t>Azure</w:t>
      </w:r>
      <w:proofErr w:type="spellEnd"/>
      <w:r w:rsidR="00504F63">
        <w:t xml:space="preserve"> Analytics Services</w:t>
      </w:r>
      <w:r>
        <w:t>, in modo da non rallentare la DWH stessa</w:t>
      </w:r>
      <w:r w:rsidR="00504F63">
        <w:t>.</w:t>
      </w:r>
    </w:p>
    <w:p w:rsidR="00795CA5" w:rsidRDefault="00795CA5">
      <w:r>
        <w:br w:type="page"/>
      </w:r>
    </w:p>
    <w:p w:rsidR="005B376B" w:rsidRDefault="005050F0" w:rsidP="005B376B">
      <w:pPr>
        <w:pStyle w:val="Titolo1"/>
      </w:pPr>
      <w:r>
        <w:t>Flussi</w:t>
      </w:r>
    </w:p>
    <w:p w:rsidR="00F43BD5" w:rsidRPr="00F43BD5" w:rsidRDefault="005050F0" w:rsidP="00F43BD5">
      <w:r>
        <w:t xml:space="preserve">Occorre che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Databricks</w:t>
      </w:r>
      <w:proofErr w:type="spellEnd"/>
      <w:r>
        <w:t xml:space="preserve">  </w:t>
      </w:r>
      <w:r>
        <w:t xml:space="preserve"> abbia accesso in lettura alle seguenti fonti (firewall </w:t>
      </w:r>
      <w:proofErr w:type="spellStart"/>
      <w:r>
        <w:t>rules</w:t>
      </w:r>
      <w:proofErr w:type="spellEnd"/>
      <w:r>
        <w:t>):</w:t>
      </w:r>
    </w:p>
    <w:tbl>
      <w:tblPr>
        <w:tblStyle w:val="Sfondochiaro-Colore1"/>
        <w:tblW w:w="0" w:type="auto"/>
        <w:tblLayout w:type="fixed"/>
        <w:tblLook w:val="0420" w:firstRow="1" w:lastRow="0" w:firstColumn="0" w:lastColumn="0" w:noHBand="0" w:noVBand="1"/>
      </w:tblPr>
      <w:tblGrid>
        <w:gridCol w:w="1407"/>
        <w:gridCol w:w="1408"/>
        <w:gridCol w:w="1408"/>
        <w:gridCol w:w="988"/>
        <w:gridCol w:w="1560"/>
        <w:gridCol w:w="1701"/>
        <w:gridCol w:w="141"/>
        <w:gridCol w:w="1241"/>
      </w:tblGrid>
      <w:tr w:rsidR="00204C6E" w:rsidTr="005050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3"/>
        </w:trPr>
        <w:tc>
          <w:tcPr>
            <w:tcW w:w="1407" w:type="dxa"/>
          </w:tcPr>
          <w:p w:rsidR="00204C6E" w:rsidRPr="00F43BD5" w:rsidRDefault="00204C6E" w:rsidP="005B376B">
            <w:r w:rsidRPr="00F43BD5">
              <w:t>Priorità</w:t>
            </w:r>
          </w:p>
        </w:tc>
        <w:tc>
          <w:tcPr>
            <w:tcW w:w="1408" w:type="dxa"/>
          </w:tcPr>
          <w:p w:rsidR="00204C6E" w:rsidRDefault="00204C6E" w:rsidP="005B376B">
            <w:r>
              <w:t>Nome fonte</w:t>
            </w:r>
          </w:p>
        </w:tc>
        <w:tc>
          <w:tcPr>
            <w:tcW w:w="1408" w:type="dxa"/>
          </w:tcPr>
          <w:p w:rsidR="00204C6E" w:rsidRDefault="00204C6E" w:rsidP="005B376B">
            <w:r>
              <w:t>Tipo di accesso</w:t>
            </w:r>
          </w:p>
        </w:tc>
        <w:tc>
          <w:tcPr>
            <w:tcW w:w="988" w:type="dxa"/>
          </w:tcPr>
          <w:p w:rsidR="00204C6E" w:rsidRDefault="00204C6E" w:rsidP="005B376B">
            <w:r>
              <w:t>Tipo IP</w:t>
            </w:r>
          </w:p>
        </w:tc>
        <w:tc>
          <w:tcPr>
            <w:tcW w:w="1560" w:type="dxa"/>
          </w:tcPr>
          <w:p w:rsidR="00204C6E" w:rsidRDefault="00204C6E" w:rsidP="005B376B">
            <w:r>
              <w:t>Rete</w:t>
            </w:r>
          </w:p>
        </w:tc>
        <w:tc>
          <w:tcPr>
            <w:tcW w:w="1842" w:type="dxa"/>
            <w:gridSpan w:val="2"/>
          </w:tcPr>
          <w:p w:rsidR="00204C6E" w:rsidRDefault="00204C6E" w:rsidP="005B376B">
            <w:r>
              <w:t>Server</w:t>
            </w:r>
          </w:p>
        </w:tc>
        <w:tc>
          <w:tcPr>
            <w:tcW w:w="1241" w:type="dxa"/>
          </w:tcPr>
          <w:p w:rsidR="00204C6E" w:rsidRDefault="00204C6E" w:rsidP="005B376B">
            <w:r>
              <w:t>Porta</w:t>
            </w:r>
          </w:p>
        </w:tc>
      </w:tr>
      <w:tr w:rsidR="00204C6E" w:rsidRPr="005B376B" w:rsidTr="0072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8"/>
        </w:trPr>
        <w:tc>
          <w:tcPr>
            <w:tcW w:w="1407" w:type="dxa"/>
          </w:tcPr>
          <w:p w:rsidR="00204C6E" w:rsidRPr="00F43BD5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</w:pPr>
            <w:r w:rsidRPr="00F43BD5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1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eastAsia="it-IT"/>
              </w:rPr>
              <w:t>Arkive</w:t>
            </w:r>
            <w:proofErr w:type="spellEnd"/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eastAsia="it-IT"/>
              </w:rPr>
              <w:t xml:space="preserve"> 1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Accesso a DB tramite IP IN WHITELIST</w:t>
            </w:r>
          </w:p>
        </w:tc>
        <w:tc>
          <w:tcPr>
            <w:tcW w:w="988" w:type="dxa"/>
            <w:hideMark/>
          </w:tcPr>
          <w:p w:rsidR="005B376B" w:rsidRPr="005B376B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Pubblico</w:t>
            </w:r>
          </w:p>
        </w:tc>
        <w:tc>
          <w:tcPr>
            <w:tcW w:w="1560" w:type="dxa"/>
            <w:hideMark/>
          </w:tcPr>
          <w:p w:rsidR="005B376B" w:rsidRPr="005B376B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Azure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 xml:space="preserve"> AXPO/ARK</w:t>
            </w:r>
          </w:p>
        </w:tc>
        <w:tc>
          <w:tcPr>
            <w:tcW w:w="1701" w:type="dxa"/>
            <w:hideMark/>
          </w:tcPr>
          <w:p w:rsidR="00204C6E" w:rsidRPr="005B376B" w:rsidRDefault="00204C6E" w:rsidP="005B376B">
            <w:pPr>
              <w:rPr>
                <w:rFonts w:ascii="Arial" w:eastAsia="Times New Roman" w:hAnsi="Arial" w:cs="Arial"/>
                <w:sz w:val="26"/>
                <w:szCs w:val="36"/>
                <w:lang w:eastAsia="it-IT"/>
              </w:rPr>
            </w:pPr>
          </w:p>
        </w:tc>
        <w:tc>
          <w:tcPr>
            <w:tcW w:w="1382" w:type="dxa"/>
            <w:gridSpan w:val="2"/>
          </w:tcPr>
          <w:p w:rsidR="00204C6E" w:rsidRPr="005B376B" w:rsidRDefault="00204C6E" w:rsidP="005B376B">
            <w:pPr>
              <w:rPr>
                <w:rFonts w:ascii="Arial" w:eastAsia="Times New Roman" w:hAnsi="Arial" w:cs="Arial"/>
                <w:sz w:val="26"/>
                <w:szCs w:val="36"/>
                <w:lang w:eastAsia="it-IT"/>
              </w:rPr>
            </w:pPr>
          </w:p>
        </w:tc>
      </w:tr>
      <w:tr w:rsidR="00204C6E" w:rsidRPr="005B376B" w:rsidTr="0072684B">
        <w:trPr>
          <w:trHeight w:val="1028"/>
        </w:trPr>
        <w:tc>
          <w:tcPr>
            <w:tcW w:w="1407" w:type="dxa"/>
          </w:tcPr>
          <w:p w:rsidR="00204C6E" w:rsidRPr="00F43BD5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</w:pPr>
            <w:r w:rsidRPr="00F43BD5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1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eastAsia="it-IT"/>
              </w:rPr>
              <w:t>Artesian</w:t>
            </w:r>
            <w:proofErr w:type="spellEnd"/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 xml:space="preserve">API </w:t>
            </w: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autenticate e autorizzate</w:t>
            </w:r>
          </w:p>
        </w:tc>
        <w:tc>
          <w:tcPr>
            <w:tcW w:w="988" w:type="dxa"/>
            <w:hideMark/>
          </w:tcPr>
          <w:p w:rsidR="005B376B" w:rsidRPr="005B376B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Pubblico</w:t>
            </w:r>
          </w:p>
        </w:tc>
        <w:tc>
          <w:tcPr>
            <w:tcW w:w="1560" w:type="dxa"/>
            <w:hideMark/>
          </w:tcPr>
          <w:p w:rsidR="005B376B" w:rsidRPr="005B376B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Azure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 xml:space="preserve"> AXPO/ARK</w:t>
            </w:r>
          </w:p>
        </w:tc>
        <w:tc>
          <w:tcPr>
            <w:tcW w:w="1701" w:type="dxa"/>
            <w:hideMark/>
          </w:tcPr>
          <w:p w:rsidR="00204C6E" w:rsidRPr="005B376B" w:rsidRDefault="00204C6E" w:rsidP="005B376B">
            <w:pPr>
              <w:rPr>
                <w:rFonts w:ascii="Arial" w:eastAsia="Times New Roman" w:hAnsi="Arial" w:cs="Arial"/>
                <w:sz w:val="26"/>
                <w:szCs w:val="36"/>
                <w:lang w:eastAsia="it-IT"/>
              </w:rPr>
            </w:pPr>
          </w:p>
        </w:tc>
        <w:tc>
          <w:tcPr>
            <w:tcW w:w="1382" w:type="dxa"/>
            <w:gridSpan w:val="2"/>
          </w:tcPr>
          <w:p w:rsidR="00204C6E" w:rsidRPr="005B376B" w:rsidRDefault="00204C6E" w:rsidP="005B376B">
            <w:pPr>
              <w:rPr>
                <w:rFonts w:ascii="Arial" w:eastAsia="Times New Roman" w:hAnsi="Arial" w:cs="Arial"/>
                <w:sz w:val="26"/>
                <w:szCs w:val="36"/>
                <w:lang w:eastAsia="it-IT"/>
              </w:rPr>
            </w:pPr>
          </w:p>
        </w:tc>
      </w:tr>
      <w:tr w:rsidR="00204C6E" w:rsidRPr="005B376B" w:rsidTr="0072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8"/>
        </w:trPr>
        <w:tc>
          <w:tcPr>
            <w:tcW w:w="1407" w:type="dxa"/>
          </w:tcPr>
          <w:p w:rsidR="00204C6E" w:rsidRPr="00F43BD5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</w:pPr>
            <w:r w:rsidRPr="00F43BD5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1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>axpifotest</w:t>
            </w:r>
            <w:proofErr w:type="spellEnd"/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>/</w:t>
            </w:r>
            <w:proofErr w:type="spellStart"/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>axpidata</w:t>
            </w:r>
            <w:proofErr w:type="spellEnd"/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 xml:space="preserve">Accesso a DB tramite IP in </w:t>
            </w: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whitelist</w:t>
            </w:r>
            <w:proofErr w:type="spellEnd"/>
          </w:p>
        </w:tc>
        <w:tc>
          <w:tcPr>
            <w:tcW w:w="988" w:type="dxa"/>
            <w:hideMark/>
          </w:tcPr>
          <w:p w:rsidR="005B376B" w:rsidRPr="005B376B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Pubblico</w:t>
            </w:r>
          </w:p>
        </w:tc>
        <w:tc>
          <w:tcPr>
            <w:tcW w:w="1560" w:type="dxa"/>
            <w:hideMark/>
          </w:tcPr>
          <w:p w:rsidR="005B376B" w:rsidRPr="005B376B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Azure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 xml:space="preserve"> AXPO</w:t>
            </w:r>
          </w:p>
        </w:tc>
        <w:tc>
          <w:tcPr>
            <w:tcW w:w="1701" w:type="dxa"/>
            <w:hideMark/>
          </w:tcPr>
          <w:p w:rsidR="00204C6E" w:rsidRPr="005B376B" w:rsidRDefault="00204C6E" w:rsidP="005B376B">
            <w:pPr>
              <w:rPr>
                <w:rFonts w:ascii="Arial" w:eastAsia="Times New Roman" w:hAnsi="Arial" w:cs="Arial"/>
                <w:sz w:val="26"/>
                <w:szCs w:val="36"/>
                <w:lang w:eastAsia="it-IT"/>
              </w:rPr>
            </w:pPr>
          </w:p>
        </w:tc>
        <w:tc>
          <w:tcPr>
            <w:tcW w:w="1382" w:type="dxa"/>
            <w:gridSpan w:val="2"/>
          </w:tcPr>
          <w:p w:rsidR="00204C6E" w:rsidRPr="005B376B" w:rsidRDefault="00204C6E" w:rsidP="005B376B">
            <w:pPr>
              <w:rPr>
                <w:rFonts w:ascii="Arial" w:eastAsia="Times New Roman" w:hAnsi="Arial" w:cs="Arial"/>
                <w:sz w:val="26"/>
                <w:szCs w:val="36"/>
                <w:lang w:eastAsia="it-IT"/>
              </w:rPr>
            </w:pPr>
          </w:p>
        </w:tc>
      </w:tr>
      <w:tr w:rsidR="00204C6E" w:rsidRPr="005B376B" w:rsidTr="0072684B">
        <w:trPr>
          <w:trHeight w:val="1028"/>
        </w:trPr>
        <w:tc>
          <w:tcPr>
            <w:tcW w:w="1407" w:type="dxa"/>
          </w:tcPr>
          <w:p w:rsidR="00204C6E" w:rsidRPr="00F43BD5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</w:pPr>
            <w:r w:rsidRPr="00F43BD5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2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 xml:space="preserve">PFX11 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Accesso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 xml:space="preserve"> a DB</w:t>
            </w:r>
          </w:p>
        </w:tc>
        <w:tc>
          <w:tcPr>
            <w:tcW w:w="98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Privato</w:t>
            </w:r>
            <w:proofErr w:type="spellEnd"/>
          </w:p>
        </w:tc>
        <w:tc>
          <w:tcPr>
            <w:tcW w:w="1560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prod.axponet.ch</w:t>
            </w:r>
          </w:p>
        </w:tc>
        <w:tc>
          <w:tcPr>
            <w:tcW w:w="1701" w:type="dxa"/>
            <w:hideMark/>
          </w:tcPr>
          <w:p w:rsidR="005B376B" w:rsidRPr="005B376B" w:rsidRDefault="00204C6E" w:rsidP="00D80995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VDBDN319</w:t>
            </w:r>
          </w:p>
        </w:tc>
        <w:tc>
          <w:tcPr>
            <w:tcW w:w="1382" w:type="dxa"/>
            <w:gridSpan w:val="2"/>
          </w:tcPr>
          <w:p w:rsidR="00204C6E" w:rsidRPr="005B376B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standard</w:t>
            </w: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br/>
              <w:t xml:space="preserve">DB MS </w:t>
            </w: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Sql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 xml:space="preserve"> Server</w:t>
            </w:r>
          </w:p>
        </w:tc>
      </w:tr>
      <w:tr w:rsidR="00204C6E" w:rsidRPr="005B376B" w:rsidTr="0072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8"/>
        </w:trPr>
        <w:tc>
          <w:tcPr>
            <w:tcW w:w="1407" w:type="dxa"/>
          </w:tcPr>
          <w:p w:rsidR="00204C6E" w:rsidRPr="00F43BD5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</w:pPr>
            <w:r w:rsidRPr="00F43BD5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3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 xml:space="preserve">DWH </w:t>
            </w:r>
            <w:proofErr w:type="spellStart"/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>Commerciale</w:t>
            </w:r>
            <w:proofErr w:type="spellEnd"/>
          </w:p>
        </w:tc>
        <w:tc>
          <w:tcPr>
            <w:tcW w:w="1408" w:type="dxa"/>
            <w:hideMark/>
          </w:tcPr>
          <w:p w:rsidR="00204C6E" w:rsidRPr="005B376B" w:rsidRDefault="00204C6E" w:rsidP="005B376B">
            <w:pPr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</w:p>
        </w:tc>
        <w:tc>
          <w:tcPr>
            <w:tcW w:w="98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Pubblico</w:t>
            </w:r>
          </w:p>
        </w:tc>
        <w:tc>
          <w:tcPr>
            <w:tcW w:w="1560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Azure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 xml:space="preserve"> AXPO (new </w:t>
            </w: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tbd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)</w:t>
            </w:r>
          </w:p>
        </w:tc>
        <w:tc>
          <w:tcPr>
            <w:tcW w:w="1701" w:type="dxa"/>
            <w:hideMark/>
          </w:tcPr>
          <w:p w:rsidR="00204C6E" w:rsidRPr="005B376B" w:rsidRDefault="00204C6E" w:rsidP="005B376B">
            <w:pPr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</w:p>
        </w:tc>
        <w:tc>
          <w:tcPr>
            <w:tcW w:w="1382" w:type="dxa"/>
            <w:gridSpan w:val="2"/>
          </w:tcPr>
          <w:p w:rsidR="00204C6E" w:rsidRPr="005B376B" w:rsidRDefault="00204C6E" w:rsidP="005B376B">
            <w:pPr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</w:p>
        </w:tc>
      </w:tr>
      <w:tr w:rsidR="00204C6E" w:rsidRPr="005B376B" w:rsidTr="0072684B">
        <w:trPr>
          <w:trHeight w:val="1028"/>
        </w:trPr>
        <w:tc>
          <w:tcPr>
            <w:tcW w:w="1407" w:type="dxa"/>
          </w:tcPr>
          <w:p w:rsidR="00204C6E" w:rsidRPr="00F43BD5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</w:pPr>
            <w:r w:rsidRPr="00F43BD5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3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 xml:space="preserve">DWH </w:t>
            </w:r>
            <w:proofErr w:type="spellStart"/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>Commerciale</w:t>
            </w:r>
            <w:proofErr w:type="spellEnd"/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br/>
            </w:r>
            <w:proofErr w:type="spellStart"/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>attuale</w:t>
            </w:r>
            <w:proofErr w:type="spellEnd"/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Accesso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 xml:space="preserve"> a DB</w:t>
            </w:r>
          </w:p>
        </w:tc>
        <w:tc>
          <w:tcPr>
            <w:tcW w:w="98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Privato</w:t>
            </w:r>
            <w:proofErr w:type="spellEnd"/>
          </w:p>
        </w:tc>
        <w:tc>
          <w:tcPr>
            <w:tcW w:w="1560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prod.axponet.ch</w:t>
            </w:r>
          </w:p>
        </w:tc>
        <w:tc>
          <w:tcPr>
            <w:tcW w:w="1701" w:type="dxa"/>
            <w:hideMark/>
          </w:tcPr>
          <w:p w:rsidR="00204C6E" w:rsidRDefault="00204C6E" w:rsidP="00D80995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VDBDN252</w:t>
            </w:r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br/>
            </w:r>
          </w:p>
          <w:p w:rsidR="005B376B" w:rsidRPr="005B376B" w:rsidRDefault="00204C6E" w:rsidP="00D80995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SID: axpoitp3</w:t>
            </w:r>
          </w:p>
        </w:tc>
        <w:tc>
          <w:tcPr>
            <w:tcW w:w="1382" w:type="dxa"/>
            <w:gridSpan w:val="2"/>
          </w:tcPr>
          <w:p w:rsidR="00204C6E" w:rsidRPr="005B376B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1523</w:t>
            </w: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br/>
              <w:t>DB Oracle</w:t>
            </w:r>
          </w:p>
        </w:tc>
      </w:tr>
      <w:tr w:rsidR="00204C6E" w:rsidRPr="005B376B" w:rsidTr="0072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8"/>
        </w:trPr>
        <w:tc>
          <w:tcPr>
            <w:tcW w:w="1407" w:type="dxa"/>
          </w:tcPr>
          <w:p w:rsidR="00204C6E" w:rsidRPr="00F43BD5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</w:pPr>
            <w:r w:rsidRPr="00F43BD5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3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>IFS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Accesso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 xml:space="preserve"> a DB</w:t>
            </w:r>
          </w:p>
        </w:tc>
        <w:tc>
          <w:tcPr>
            <w:tcW w:w="98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Privato</w:t>
            </w:r>
            <w:proofErr w:type="spellEnd"/>
          </w:p>
        </w:tc>
        <w:tc>
          <w:tcPr>
            <w:tcW w:w="1560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prod.axponet.ch</w:t>
            </w:r>
          </w:p>
        </w:tc>
        <w:tc>
          <w:tcPr>
            <w:tcW w:w="1701" w:type="dxa"/>
            <w:hideMark/>
          </w:tcPr>
          <w:p w:rsidR="005B376B" w:rsidRPr="005B376B" w:rsidRDefault="00204C6E" w:rsidP="00D80995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VDBDN254</w:t>
            </w:r>
          </w:p>
        </w:tc>
        <w:tc>
          <w:tcPr>
            <w:tcW w:w="1382" w:type="dxa"/>
            <w:gridSpan w:val="2"/>
          </w:tcPr>
          <w:p w:rsidR="00204C6E" w:rsidRPr="005B376B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1521</w:t>
            </w: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br/>
              <w:t>DB Oracle</w:t>
            </w:r>
          </w:p>
        </w:tc>
      </w:tr>
      <w:tr w:rsidR="00204C6E" w:rsidRPr="005B376B" w:rsidTr="0072684B">
        <w:trPr>
          <w:trHeight w:val="1028"/>
        </w:trPr>
        <w:tc>
          <w:tcPr>
            <w:tcW w:w="1407" w:type="dxa"/>
          </w:tcPr>
          <w:p w:rsidR="00204C6E" w:rsidRPr="00F43BD5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</w:pPr>
            <w:r w:rsidRPr="00F43BD5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3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>IFS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Accesso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 xml:space="preserve"> a DB</w:t>
            </w:r>
          </w:p>
        </w:tc>
        <w:tc>
          <w:tcPr>
            <w:tcW w:w="98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Privato</w:t>
            </w:r>
            <w:proofErr w:type="spellEnd"/>
          </w:p>
        </w:tc>
        <w:tc>
          <w:tcPr>
            <w:tcW w:w="1560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prod.axponet.ch</w:t>
            </w:r>
          </w:p>
        </w:tc>
        <w:tc>
          <w:tcPr>
            <w:tcW w:w="1701" w:type="dxa"/>
            <w:hideMark/>
          </w:tcPr>
          <w:p w:rsidR="005B376B" w:rsidRPr="005B376B" w:rsidRDefault="00204C6E" w:rsidP="00D80995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subdn666.prod.axponet.ch</w:t>
            </w:r>
          </w:p>
        </w:tc>
        <w:tc>
          <w:tcPr>
            <w:tcW w:w="1382" w:type="dxa"/>
            <w:gridSpan w:val="2"/>
          </w:tcPr>
          <w:p w:rsidR="00204C6E" w:rsidRPr="005B376B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33001</w:t>
            </w: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br/>
              <w:t xml:space="preserve">DB </w:t>
            </w: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MySQL</w:t>
            </w:r>
            <w:proofErr w:type="spellEnd"/>
          </w:p>
        </w:tc>
      </w:tr>
      <w:tr w:rsidR="00204C6E" w:rsidRPr="005B376B" w:rsidTr="0072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8"/>
        </w:trPr>
        <w:tc>
          <w:tcPr>
            <w:tcW w:w="1407" w:type="dxa"/>
          </w:tcPr>
          <w:p w:rsidR="00204C6E" w:rsidRPr="00F43BD5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</w:pPr>
            <w:r w:rsidRPr="00F43BD5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3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>Trimp</w:t>
            </w:r>
            <w:proofErr w:type="spellEnd"/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Accesso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 xml:space="preserve"> a DB</w:t>
            </w:r>
          </w:p>
        </w:tc>
        <w:tc>
          <w:tcPr>
            <w:tcW w:w="98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Privato</w:t>
            </w:r>
            <w:proofErr w:type="spellEnd"/>
          </w:p>
        </w:tc>
        <w:tc>
          <w:tcPr>
            <w:tcW w:w="1560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prod.axponet.ch</w:t>
            </w:r>
          </w:p>
        </w:tc>
        <w:tc>
          <w:tcPr>
            <w:tcW w:w="1701" w:type="dxa"/>
            <w:hideMark/>
          </w:tcPr>
          <w:p w:rsidR="005B376B" w:rsidRPr="005B376B" w:rsidRDefault="00204C6E" w:rsidP="00D80995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VDBDN245</w:t>
            </w:r>
          </w:p>
        </w:tc>
        <w:tc>
          <w:tcPr>
            <w:tcW w:w="1382" w:type="dxa"/>
            <w:gridSpan w:val="2"/>
          </w:tcPr>
          <w:p w:rsidR="00204C6E" w:rsidRPr="005B376B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1433</w:t>
            </w: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br/>
              <w:t xml:space="preserve">DB MS </w:t>
            </w: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Sql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 xml:space="preserve"> Server</w:t>
            </w:r>
          </w:p>
        </w:tc>
      </w:tr>
      <w:tr w:rsidR="00204C6E" w:rsidRPr="005B376B" w:rsidTr="0072684B">
        <w:trPr>
          <w:trHeight w:val="1028"/>
        </w:trPr>
        <w:tc>
          <w:tcPr>
            <w:tcW w:w="1407" w:type="dxa"/>
          </w:tcPr>
          <w:p w:rsidR="00204C6E" w:rsidRPr="00F43BD5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</w:pPr>
            <w:r w:rsidRPr="00F43BD5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4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>FTP I4C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SFTP</w:t>
            </w:r>
          </w:p>
        </w:tc>
        <w:tc>
          <w:tcPr>
            <w:tcW w:w="98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Privato</w:t>
            </w:r>
            <w:proofErr w:type="spellEnd"/>
          </w:p>
        </w:tc>
        <w:tc>
          <w:tcPr>
            <w:tcW w:w="1560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prod.axponet.ch</w:t>
            </w:r>
          </w:p>
        </w:tc>
        <w:tc>
          <w:tcPr>
            <w:tcW w:w="1701" w:type="dxa"/>
            <w:hideMark/>
          </w:tcPr>
          <w:p w:rsidR="005B376B" w:rsidRPr="005B376B" w:rsidRDefault="00204C6E" w:rsidP="00D80995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10.220.160.164</w:t>
            </w:r>
          </w:p>
        </w:tc>
        <w:tc>
          <w:tcPr>
            <w:tcW w:w="1382" w:type="dxa"/>
            <w:gridSpan w:val="2"/>
          </w:tcPr>
          <w:p w:rsidR="00204C6E" w:rsidRPr="005B376B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22</w:t>
            </w:r>
          </w:p>
        </w:tc>
      </w:tr>
      <w:tr w:rsidR="00204C6E" w:rsidRPr="005B376B" w:rsidTr="0072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8"/>
        </w:trPr>
        <w:tc>
          <w:tcPr>
            <w:tcW w:w="1407" w:type="dxa"/>
          </w:tcPr>
          <w:p w:rsidR="00204C6E" w:rsidRPr="00F43BD5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</w:pPr>
            <w:r w:rsidRPr="00F43BD5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5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 xml:space="preserve">XDM </w:t>
            </w:r>
            <w:proofErr w:type="spellStart"/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>Mercati</w:t>
            </w:r>
            <w:proofErr w:type="spellEnd"/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Accesso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 xml:space="preserve"> a DB</w:t>
            </w:r>
          </w:p>
        </w:tc>
        <w:tc>
          <w:tcPr>
            <w:tcW w:w="98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Privato</w:t>
            </w:r>
            <w:proofErr w:type="spellEnd"/>
          </w:p>
        </w:tc>
        <w:tc>
          <w:tcPr>
            <w:tcW w:w="1560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prod.axponet.ch</w:t>
            </w:r>
          </w:p>
        </w:tc>
        <w:tc>
          <w:tcPr>
            <w:tcW w:w="1701" w:type="dxa"/>
            <w:hideMark/>
          </w:tcPr>
          <w:p w:rsidR="00204C6E" w:rsidRDefault="00204C6E" w:rsidP="00D80995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VDBDN253</w:t>
            </w:r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br/>
            </w:r>
          </w:p>
          <w:p w:rsidR="005B376B" w:rsidRPr="005B376B" w:rsidRDefault="00204C6E" w:rsidP="00D80995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 xml:space="preserve">SID: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xdmaxitp</w:t>
            </w:r>
            <w:proofErr w:type="spellEnd"/>
          </w:p>
        </w:tc>
        <w:tc>
          <w:tcPr>
            <w:tcW w:w="1382" w:type="dxa"/>
            <w:gridSpan w:val="2"/>
          </w:tcPr>
          <w:p w:rsidR="00204C6E" w:rsidRPr="005B376B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1523</w:t>
            </w: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br/>
              <w:t>DB Oracle</w:t>
            </w:r>
          </w:p>
        </w:tc>
      </w:tr>
      <w:tr w:rsidR="00204C6E" w:rsidRPr="005B376B" w:rsidTr="0072684B">
        <w:trPr>
          <w:trHeight w:val="1028"/>
        </w:trPr>
        <w:tc>
          <w:tcPr>
            <w:tcW w:w="1407" w:type="dxa"/>
          </w:tcPr>
          <w:p w:rsidR="00204C6E" w:rsidRPr="00F43BD5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</w:pPr>
            <w:r w:rsidRPr="00F43BD5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6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>DWH ETRM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Accesso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 xml:space="preserve"> a DB</w:t>
            </w:r>
          </w:p>
        </w:tc>
        <w:tc>
          <w:tcPr>
            <w:tcW w:w="98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Privato</w:t>
            </w:r>
            <w:proofErr w:type="spellEnd"/>
          </w:p>
        </w:tc>
        <w:tc>
          <w:tcPr>
            <w:tcW w:w="1560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prod.axponet.ch</w:t>
            </w:r>
          </w:p>
        </w:tc>
        <w:tc>
          <w:tcPr>
            <w:tcW w:w="1701" w:type="dxa"/>
            <w:hideMark/>
          </w:tcPr>
          <w:p w:rsidR="00204C6E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VDBDN252</w:t>
            </w: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br/>
            </w:r>
          </w:p>
          <w:p w:rsidR="005B376B" w:rsidRPr="005B376B" w:rsidRDefault="00204C6E" w:rsidP="00D80995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SID: axpoitp1</w:t>
            </w:r>
          </w:p>
        </w:tc>
        <w:tc>
          <w:tcPr>
            <w:tcW w:w="1382" w:type="dxa"/>
            <w:gridSpan w:val="2"/>
          </w:tcPr>
          <w:p w:rsidR="00204C6E" w:rsidRPr="005B376B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1523</w:t>
            </w: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br/>
              <w:t>DB Oracle</w:t>
            </w:r>
          </w:p>
        </w:tc>
      </w:tr>
      <w:tr w:rsidR="00204C6E" w:rsidRPr="005B376B" w:rsidTr="0072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8"/>
        </w:trPr>
        <w:tc>
          <w:tcPr>
            <w:tcW w:w="1407" w:type="dxa"/>
          </w:tcPr>
          <w:p w:rsidR="00204C6E" w:rsidRPr="00F43BD5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</w:pPr>
            <w:r w:rsidRPr="00F43BD5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6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>Edigas</w:t>
            </w:r>
            <w:proofErr w:type="spellEnd"/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Accesso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 xml:space="preserve"> a DB</w:t>
            </w:r>
          </w:p>
        </w:tc>
        <w:tc>
          <w:tcPr>
            <w:tcW w:w="988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Privato</w:t>
            </w:r>
            <w:proofErr w:type="spellEnd"/>
          </w:p>
        </w:tc>
        <w:tc>
          <w:tcPr>
            <w:tcW w:w="1560" w:type="dxa"/>
            <w:hideMark/>
          </w:tcPr>
          <w:p w:rsidR="005B376B" w:rsidRPr="005B376B" w:rsidRDefault="00204C6E" w:rsidP="005B376B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prod.axponet.ch</w:t>
            </w:r>
          </w:p>
        </w:tc>
        <w:tc>
          <w:tcPr>
            <w:tcW w:w="1701" w:type="dxa"/>
            <w:hideMark/>
          </w:tcPr>
          <w:p w:rsidR="005B376B" w:rsidRPr="005B376B" w:rsidRDefault="00204C6E" w:rsidP="00D80995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vdbdn319\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axpoit</w:t>
            </w:r>
            <w:proofErr w:type="spellEnd"/>
          </w:p>
        </w:tc>
        <w:tc>
          <w:tcPr>
            <w:tcW w:w="1382" w:type="dxa"/>
            <w:gridSpan w:val="2"/>
          </w:tcPr>
          <w:p w:rsidR="00204C6E" w:rsidRPr="005B376B" w:rsidRDefault="00204C6E" w:rsidP="005B376B">
            <w:pPr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1433</w:t>
            </w: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br/>
              <w:t xml:space="preserve">DB MS </w:t>
            </w: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Sql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 xml:space="preserve"> Server</w:t>
            </w:r>
          </w:p>
        </w:tc>
      </w:tr>
      <w:tr w:rsidR="00204C6E" w:rsidRPr="005B376B" w:rsidTr="0072684B">
        <w:trPr>
          <w:trHeight w:val="1028"/>
        </w:trPr>
        <w:tc>
          <w:tcPr>
            <w:tcW w:w="1407" w:type="dxa"/>
          </w:tcPr>
          <w:p w:rsidR="00204C6E" w:rsidRPr="00F43BD5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</w:pPr>
            <w:r w:rsidRPr="00F43BD5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7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>TDF</w:t>
            </w:r>
          </w:p>
        </w:tc>
        <w:tc>
          <w:tcPr>
            <w:tcW w:w="1408" w:type="dxa"/>
            <w:hideMark/>
          </w:tcPr>
          <w:p w:rsidR="005B376B" w:rsidRPr="005B376B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API</w:t>
            </w:r>
          </w:p>
        </w:tc>
        <w:tc>
          <w:tcPr>
            <w:tcW w:w="988" w:type="dxa"/>
            <w:hideMark/>
          </w:tcPr>
          <w:p w:rsidR="005B376B" w:rsidRPr="005B376B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Pubblico</w:t>
            </w:r>
          </w:p>
        </w:tc>
        <w:tc>
          <w:tcPr>
            <w:tcW w:w="1560" w:type="dxa"/>
            <w:hideMark/>
          </w:tcPr>
          <w:p w:rsidR="00204C6E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</w:pPr>
            <w:proofErr w:type="spellStart"/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Azure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 xml:space="preserve"> AXPO/ARK</w:t>
            </w:r>
          </w:p>
          <w:p w:rsidR="005B376B" w:rsidRPr="005B376B" w:rsidRDefault="00204C6E" w:rsidP="005B376B">
            <w:pPr>
              <w:spacing w:line="257" w:lineRule="atLeast"/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 xml:space="preserve">(DB in </w:t>
            </w: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whitelist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)</w:t>
            </w:r>
          </w:p>
        </w:tc>
        <w:tc>
          <w:tcPr>
            <w:tcW w:w="1701" w:type="dxa"/>
            <w:hideMark/>
          </w:tcPr>
          <w:p w:rsidR="00204C6E" w:rsidRPr="005B376B" w:rsidRDefault="00204C6E" w:rsidP="005B376B">
            <w:pPr>
              <w:rPr>
                <w:rFonts w:ascii="Arial" w:eastAsia="Times New Roman" w:hAnsi="Arial" w:cs="Arial"/>
                <w:sz w:val="26"/>
                <w:szCs w:val="36"/>
                <w:lang w:eastAsia="it-IT"/>
              </w:rPr>
            </w:pPr>
          </w:p>
        </w:tc>
        <w:tc>
          <w:tcPr>
            <w:tcW w:w="1382" w:type="dxa"/>
            <w:gridSpan w:val="2"/>
          </w:tcPr>
          <w:p w:rsidR="00204C6E" w:rsidRPr="005B376B" w:rsidRDefault="00204C6E" w:rsidP="005B376B">
            <w:pPr>
              <w:rPr>
                <w:rFonts w:ascii="Arial" w:eastAsia="Times New Roman" w:hAnsi="Arial" w:cs="Arial"/>
                <w:sz w:val="26"/>
                <w:szCs w:val="36"/>
                <w:lang w:eastAsia="it-IT"/>
              </w:rPr>
            </w:pPr>
          </w:p>
        </w:tc>
      </w:tr>
    </w:tbl>
    <w:p w:rsidR="00D478B9" w:rsidRDefault="00D478B9" w:rsidP="005B376B"/>
    <w:p w:rsidR="00795CA5" w:rsidRDefault="005050F0" w:rsidP="005B376B">
      <w:r>
        <w:t xml:space="preserve">Inoltre dovrà accedere al servizio </w:t>
      </w:r>
      <w:proofErr w:type="spellStart"/>
      <w:r>
        <w:t>sFTP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Axpo</w:t>
      </w:r>
      <w:proofErr w:type="spellEnd"/>
      <w:r>
        <w:t xml:space="preserve">, per recuperare il </w:t>
      </w:r>
      <w:proofErr w:type="spellStart"/>
      <w:r>
        <w:t>mirroring</w:t>
      </w:r>
      <w:proofErr w:type="spellEnd"/>
      <w:r>
        <w:t xml:space="preserve"> dei file seguenti:</w:t>
      </w:r>
    </w:p>
    <w:tbl>
      <w:tblPr>
        <w:tblStyle w:val="Sfondochiaro-Colore1"/>
        <w:tblW w:w="0" w:type="auto"/>
        <w:tblLook w:val="0420" w:firstRow="1" w:lastRow="0" w:firstColumn="0" w:lastColumn="0" w:noHBand="0" w:noVBand="1"/>
      </w:tblPr>
      <w:tblGrid>
        <w:gridCol w:w="1847"/>
        <w:gridCol w:w="1401"/>
        <w:gridCol w:w="1201"/>
        <w:gridCol w:w="1633"/>
        <w:gridCol w:w="2818"/>
      </w:tblGrid>
      <w:tr w:rsidR="00795CA5" w:rsidRPr="005B376B" w:rsidTr="000E37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tcW w:w="1847" w:type="dxa"/>
          </w:tcPr>
          <w:p w:rsidR="00795CA5" w:rsidRDefault="00795CA5" w:rsidP="000E374D">
            <w:r>
              <w:t>Nome fonte</w:t>
            </w:r>
          </w:p>
        </w:tc>
        <w:tc>
          <w:tcPr>
            <w:tcW w:w="1401" w:type="dxa"/>
          </w:tcPr>
          <w:p w:rsidR="00795CA5" w:rsidRDefault="00795CA5" w:rsidP="000E374D">
            <w:r>
              <w:t>Tipo di accesso</w:t>
            </w:r>
          </w:p>
        </w:tc>
        <w:tc>
          <w:tcPr>
            <w:tcW w:w="1201" w:type="dxa"/>
          </w:tcPr>
          <w:p w:rsidR="00795CA5" w:rsidRDefault="00795CA5" w:rsidP="000E374D">
            <w:r>
              <w:t>Tipo IP</w:t>
            </w:r>
          </w:p>
        </w:tc>
        <w:tc>
          <w:tcPr>
            <w:tcW w:w="1633" w:type="dxa"/>
          </w:tcPr>
          <w:p w:rsidR="00795CA5" w:rsidRDefault="00795CA5" w:rsidP="000E374D">
            <w:r>
              <w:t>Rete</w:t>
            </w:r>
          </w:p>
        </w:tc>
        <w:tc>
          <w:tcPr>
            <w:tcW w:w="2818" w:type="dxa"/>
          </w:tcPr>
          <w:p w:rsidR="00795CA5" w:rsidRDefault="00795CA5" w:rsidP="000E374D">
            <w:r>
              <w:t>Riferimento di rete</w:t>
            </w:r>
          </w:p>
        </w:tc>
      </w:tr>
      <w:tr w:rsidR="00795CA5" w:rsidRPr="005B376B" w:rsidTr="000E3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tcW w:w="1847" w:type="dxa"/>
          </w:tcPr>
          <w:p w:rsidR="005B376B" w:rsidRPr="005B376B" w:rsidRDefault="00795CA5" w:rsidP="000E374D">
            <w:pPr>
              <w:spacing w:line="257" w:lineRule="atLeast"/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eastAsia="it-IT"/>
              </w:rPr>
              <w:t>SABDN407</w:t>
            </w:r>
          </w:p>
        </w:tc>
        <w:tc>
          <w:tcPr>
            <w:tcW w:w="1401" w:type="dxa"/>
          </w:tcPr>
          <w:p w:rsidR="005B376B" w:rsidRPr="005B376B" w:rsidRDefault="00795CA5" w:rsidP="000E374D">
            <w:pPr>
              <w:spacing w:line="257" w:lineRule="atLeast"/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Shared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 xml:space="preserve"> folder</w:t>
            </w:r>
          </w:p>
        </w:tc>
        <w:tc>
          <w:tcPr>
            <w:tcW w:w="1201" w:type="dxa"/>
          </w:tcPr>
          <w:p w:rsidR="005B376B" w:rsidRPr="005B376B" w:rsidRDefault="00795CA5" w:rsidP="000E374D">
            <w:pPr>
              <w:spacing w:line="257" w:lineRule="atLeast"/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Pubblico</w:t>
            </w:r>
          </w:p>
        </w:tc>
        <w:tc>
          <w:tcPr>
            <w:tcW w:w="1633" w:type="dxa"/>
          </w:tcPr>
          <w:p w:rsidR="005B376B" w:rsidRPr="005B376B" w:rsidRDefault="00795CA5" w:rsidP="000E374D">
            <w:pPr>
              <w:spacing w:line="257" w:lineRule="atLeast"/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prod.axponet.ch</w:t>
            </w:r>
          </w:p>
        </w:tc>
        <w:tc>
          <w:tcPr>
            <w:tcW w:w="2818" w:type="dxa"/>
          </w:tcPr>
          <w:p w:rsidR="00795CA5" w:rsidRPr="005B376B" w:rsidRDefault="00795CA5" w:rsidP="000E374D">
            <w:pPr>
              <w:rPr>
                <w:rFonts w:ascii="Arial" w:eastAsia="Times New Roman" w:hAnsi="Arial" w:cs="Arial"/>
                <w:sz w:val="26"/>
                <w:szCs w:val="36"/>
                <w:lang w:eastAsia="it-IT"/>
              </w:rPr>
            </w:pPr>
          </w:p>
        </w:tc>
      </w:tr>
      <w:tr w:rsidR="00795CA5" w:rsidRPr="005B376B" w:rsidTr="000E374D">
        <w:trPr>
          <w:trHeight w:val="257"/>
        </w:trPr>
        <w:tc>
          <w:tcPr>
            <w:tcW w:w="1847" w:type="dxa"/>
          </w:tcPr>
          <w:p w:rsidR="005B376B" w:rsidRPr="005B376B" w:rsidRDefault="00795CA5" w:rsidP="000E374D">
            <w:pPr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eastAsia="it-IT"/>
              </w:rPr>
              <w:t>Server misure</w:t>
            </w:r>
          </w:p>
        </w:tc>
        <w:tc>
          <w:tcPr>
            <w:tcW w:w="1401" w:type="dxa"/>
          </w:tcPr>
          <w:p w:rsidR="005B376B" w:rsidRPr="005B376B" w:rsidRDefault="00795CA5" w:rsidP="000E374D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Sha</w:t>
            </w: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red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 xml:space="preserve"> </w:t>
            </w: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folder</w:t>
            </w:r>
            <w:proofErr w:type="spellEnd"/>
          </w:p>
        </w:tc>
        <w:tc>
          <w:tcPr>
            <w:tcW w:w="1201" w:type="dxa"/>
          </w:tcPr>
          <w:p w:rsidR="005B376B" w:rsidRPr="005B376B" w:rsidRDefault="00795CA5" w:rsidP="000E374D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Privato</w:t>
            </w:r>
            <w:proofErr w:type="spellEnd"/>
          </w:p>
        </w:tc>
        <w:tc>
          <w:tcPr>
            <w:tcW w:w="1633" w:type="dxa"/>
          </w:tcPr>
          <w:p w:rsidR="005B376B" w:rsidRPr="005B376B" w:rsidRDefault="00795CA5" w:rsidP="000E374D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prod.axponet.ch</w:t>
            </w:r>
          </w:p>
        </w:tc>
        <w:tc>
          <w:tcPr>
            <w:tcW w:w="2818" w:type="dxa"/>
          </w:tcPr>
          <w:p w:rsidR="005B376B" w:rsidRPr="005B376B" w:rsidRDefault="00795CA5" w:rsidP="000E374D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\\sfige100.prod.a</w:t>
            </w:r>
            <w:r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xponet.ch\eglit$</w:t>
            </w:r>
          </w:p>
        </w:tc>
      </w:tr>
      <w:tr w:rsidR="00795CA5" w:rsidRPr="00D9452F" w:rsidTr="000E3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tcW w:w="1847" w:type="dxa"/>
          </w:tcPr>
          <w:p w:rsidR="005B376B" w:rsidRPr="005B376B" w:rsidRDefault="00795CA5" w:rsidP="000E374D">
            <w:pPr>
              <w:textAlignment w:val="top"/>
              <w:rPr>
                <w:rFonts w:ascii="Arial" w:eastAsia="Times New Roman" w:hAnsi="Arial" w:cs="Arial"/>
                <w:b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 xml:space="preserve">Server </w:t>
            </w:r>
            <w:proofErr w:type="spellStart"/>
            <w:r w:rsidRPr="005B376B">
              <w:rPr>
                <w:rFonts w:ascii="Arial" w:eastAsia="Times New Roman" w:hAnsi="Arial" w:cs="Arial"/>
                <w:b/>
                <w:color w:val="000000" w:themeColor="text1"/>
                <w:kern w:val="24"/>
                <w:sz w:val="18"/>
                <w:szCs w:val="18"/>
                <w:lang w:val="de-CH" w:eastAsia="it-IT"/>
              </w:rPr>
              <w:t>misure</w:t>
            </w:r>
            <w:proofErr w:type="spellEnd"/>
          </w:p>
        </w:tc>
        <w:tc>
          <w:tcPr>
            <w:tcW w:w="1401" w:type="dxa"/>
          </w:tcPr>
          <w:p w:rsidR="005B376B" w:rsidRPr="005B376B" w:rsidRDefault="00795CA5" w:rsidP="000E374D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Shared</w:t>
            </w:r>
            <w:proofErr w:type="spellEnd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 xml:space="preserve"> </w:t>
            </w: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folder</w:t>
            </w:r>
            <w:proofErr w:type="spellEnd"/>
          </w:p>
        </w:tc>
        <w:tc>
          <w:tcPr>
            <w:tcW w:w="1201" w:type="dxa"/>
          </w:tcPr>
          <w:p w:rsidR="005B376B" w:rsidRPr="005B376B" w:rsidRDefault="00795CA5" w:rsidP="000E374D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proofErr w:type="spellStart"/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de-CH" w:eastAsia="it-IT"/>
              </w:rPr>
              <w:t>Privato</w:t>
            </w:r>
            <w:proofErr w:type="spellEnd"/>
          </w:p>
        </w:tc>
        <w:tc>
          <w:tcPr>
            <w:tcW w:w="1633" w:type="dxa"/>
          </w:tcPr>
          <w:p w:rsidR="005B376B" w:rsidRPr="005B376B" w:rsidRDefault="00795CA5" w:rsidP="000E374D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eastAsia="it-IT"/>
              </w:rPr>
              <w:t>prod.axponet.ch</w:t>
            </w:r>
          </w:p>
        </w:tc>
        <w:tc>
          <w:tcPr>
            <w:tcW w:w="2818" w:type="dxa"/>
          </w:tcPr>
          <w:p w:rsidR="005B376B" w:rsidRPr="005B376B" w:rsidRDefault="00795CA5" w:rsidP="00795CA5">
            <w:pPr>
              <w:textAlignment w:val="top"/>
              <w:rPr>
                <w:rFonts w:ascii="Arial" w:eastAsia="Times New Roman" w:hAnsi="Arial" w:cs="Arial"/>
                <w:sz w:val="36"/>
                <w:szCs w:val="36"/>
                <w:lang w:val="en-US" w:eastAsia="it-IT"/>
              </w:rPr>
            </w:pPr>
            <w:r w:rsidRPr="005B376B">
              <w:rPr>
                <w:rFonts w:ascii="Arial" w:eastAsia="Times New Roman" w:hAnsi="Arial" w:cs="Arial"/>
                <w:color w:val="000000" w:themeColor="text1"/>
                <w:kern w:val="24"/>
                <w:sz w:val="18"/>
                <w:szCs w:val="18"/>
                <w:lang w:val="en-US" w:eastAsia="it-IT"/>
              </w:rPr>
              <w:t>\\prod.axponet.ch\italy\trilance</w:t>
            </w:r>
          </w:p>
        </w:tc>
      </w:tr>
    </w:tbl>
    <w:p w:rsidR="00795CA5" w:rsidRPr="00795CA5" w:rsidRDefault="00795CA5" w:rsidP="005B376B">
      <w:pPr>
        <w:rPr>
          <w:lang w:val="en-US"/>
        </w:rPr>
      </w:pPr>
    </w:p>
    <w:sectPr w:rsidR="00795CA5" w:rsidRPr="00795CA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9251E5"/>
    <w:multiLevelType w:val="hybridMultilevel"/>
    <w:tmpl w:val="0134A4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A46D45"/>
    <w:multiLevelType w:val="hybridMultilevel"/>
    <w:tmpl w:val="872C33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AC2BC8"/>
    <w:multiLevelType w:val="hybridMultilevel"/>
    <w:tmpl w:val="CC22B2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76B"/>
    <w:rsid w:val="00113D64"/>
    <w:rsid w:val="00182B32"/>
    <w:rsid w:val="00204C6E"/>
    <w:rsid w:val="002719A2"/>
    <w:rsid w:val="00292E98"/>
    <w:rsid w:val="0032761B"/>
    <w:rsid w:val="00381C6E"/>
    <w:rsid w:val="004540BB"/>
    <w:rsid w:val="004E654F"/>
    <w:rsid w:val="00504F63"/>
    <w:rsid w:val="005050F0"/>
    <w:rsid w:val="00521AAE"/>
    <w:rsid w:val="0055274A"/>
    <w:rsid w:val="005B376B"/>
    <w:rsid w:val="00651144"/>
    <w:rsid w:val="00663489"/>
    <w:rsid w:val="00667A7D"/>
    <w:rsid w:val="0072684B"/>
    <w:rsid w:val="00795CA5"/>
    <w:rsid w:val="0083168B"/>
    <w:rsid w:val="009922D1"/>
    <w:rsid w:val="009C3984"/>
    <w:rsid w:val="00A30F72"/>
    <w:rsid w:val="00AF2133"/>
    <w:rsid w:val="00B01C70"/>
    <w:rsid w:val="00C277AB"/>
    <w:rsid w:val="00C65AF8"/>
    <w:rsid w:val="00CC268D"/>
    <w:rsid w:val="00D242DC"/>
    <w:rsid w:val="00D478B9"/>
    <w:rsid w:val="00D56FDF"/>
    <w:rsid w:val="00D80995"/>
    <w:rsid w:val="00D9452F"/>
    <w:rsid w:val="00E62B82"/>
    <w:rsid w:val="00EE61C0"/>
    <w:rsid w:val="00F42485"/>
    <w:rsid w:val="00F43BD5"/>
    <w:rsid w:val="00F46B49"/>
    <w:rsid w:val="00F5331D"/>
    <w:rsid w:val="00FA26F5"/>
    <w:rsid w:val="00FC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B37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B37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B376B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B37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B37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gliatabella">
    <w:name w:val="Table Grid"/>
    <w:basedOn w:val="Tabellanormale"/>
    <w:uiPriority w:val="59"/>
    <w:rsid w:val="005B37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5B3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Sfondochiaro-Colore1">
    <w:name w:val="Light Shading Accent 1"/>
    <w:basedOn w:val="Tabellanormale"/>
    <w:uiPriority w:val="60"/>
    <w:rsid w:val="005B376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B37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B37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B376B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B37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B37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gliatabella">
    <w:name w:val="Table Grid"/>
    <w:basedOn w:val="Tabellanormale"/>
    <w:uiPriority w:val="59"/>
    <w:rsid w:val="005B37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5B3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Sfondochiaro-Colore1">
    <w:name w:val="Light Shading Accent 1"/>
    <w:basedOn w:val="Tabellanormale"/>
    <w:uiPriority w:val="60"/>
    <w:rsid w:val="005B376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tiff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25E8D8-861E-4DC1-8C0D-8E4923ED7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6771B49E.dotm</Template>
  <TotalTime>0</TotalTime>
  <Pages>1</Pages>
  <Words>792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Organization</Company>
  <LinksUpToDate>false</LinksUpToDate>
  <CharactersWithSpaces>5297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Ponzini Davide TRS-D EXTERN</dc:creator>
  <cp:lastModifiedBy>Vassalli Alessandro TRI-O</cp:lastModifiedBy>
  <cp:revision>24</cp:revision>
  <dcterms:created xsi:type="dcterms:W3CDTF">2019-03-19T09:00:00Z</dcterms:created>
  <dcterms:modified xsi:type="dcterms:W3CDTF">2019-03-19T12:19:00Z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-110538299</vt:i4>
  </property>
  <property fmtid="{D5CDD505-2E9C-101B-9397-08002B2CF9AE}" pid="3" name="_NewReviewCycle">
    <vt:lpwstr/>
  </property>
  <property fmtid="{D5CDD505-2E9C-101B-9397-08002B2CF9AE}" pid="4" name="_EmailSubject">
    <vt:lpwstr>ambiente di sviluppo reply</vt:lpwstr>
  </property>
  <property fmtid="{D5CDD505-2E9C-101B-9397-08002B2CF9AE}" pid="5" name="_AuthorEmail">
    <vt:lpwstr>Davide.Ponzini@axpo.com</vt:lpwstr>
  </property>
  <property fmtid="{D5CDD505-2E9C-101B-9397-08002B2CF9AE}" pid="6" name="_AuthorEmailDisplayName">
    <vt:lpwstr>Ponzini Davide TRS-D EXTERN</vt:lpwstr>
  </property>
  <property fmtid="{D5CDD505-2E9C-101B-9397-08002B2CF9AE}" pid="7" name="_ReviewingToolsShownOnce">
    <vt:lpwstr/>
  </property>
</Properties>
</file>